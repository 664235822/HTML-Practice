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555CB9" w:rsidRDefault="00555CB9">
      <w:pPr>
        <w:jc w:val="center"/>
        <w:rPr>
          <w:rFonts w:ascii="华文楷体" w:eastAsia="华文楷体" w:hAnsi="华文楷体" w:hint="eastAsia"/>
          <w:b/>
          <w:sz w:val="48"/>
          <w:szCs w:val="48"/>
        </w:rPr>
      </w:pPr>
      <w:r>
        <w:rPr>
          <w:rFonts w:ascii="华文楷体" w:eastAsia="华文楷体" w:hAnsi="华文楷体" w:hint="eastAsia"/>
          <w:b/>
          <w:sz w:val="48"/>
          <w:szCs w:val="48"/>
        </w:rPr>
        <w:t>四川水利职业学院</w:t>
      </w:r>
    </w:p>
    <w:p w:rsidR="00555CB9" w:rsidRDefault="00555CB9">
      <w:pPr>
        <w:spacing w:line="480" w:lineRule="auto"/>
        <w:jc w:val="center"/>
        <w:rPr>
          <w:rFonts w:ascii="华文中宋" w:eastAsia="华文中宋" w:hAnsi="华文中宋" w:hint="eastAsia"/>
          <w:b/>
          <w:sz w:val="52"/>
          <w:szCs w:val="52"/>
        </w:rPr>
      </w:pPr>
      <w:r>
        <w:rPr>
          <w:rFonts w:ascii="华文中宋" w:eastAsia="华文中宋" w:hAnsi="华文中宋" w:hint="eastAsia"/>
          <w:b/>
          <w:sz w:val="52"/>
          <w:szCs w:val="52"/>
        </w:rPr>
        <w:t>实  训  报  告</w:t>
      </w:r>
    </w:p>
    <w:p w:rsidR="00555CB9" w:rsidRDefault="00555CB9">
      <w:pPr>
        <w:spacing w:line="600" w:lineRule="exact"/>
        <w:jc w:val="center"/>
        <w:rPr>
          <w:rFonts w:ascii="华文中宋" w:eastAsia="华文中宋" w:hAnsi="华文中宋" w:hint="eastAsia"/>
          <w:b/>
          <w:sz w:val="48"/>
          <w:szCs w:val="48"/>
        </w:rPr>
      </w:pPr>
    </w:p>
    <w:p w:rsidR="00555CB9" w:rsidRDefault="00555CB9">
      <w:pPr>
        <w:spacing w:line="600" w:lineRule="exact"/>
        <w:jc w:val="center"/>
        <w:rPr>
          <w:rFonts w:ascii="华文中宋" w:eastAsia="华文中宋" w:hAnsi="华文中宋" w:hint="eastAsia"/>
          <w:b/>
          <w:sz w:val="48"/>
          <w:szCs w:val="48"/>
        </w:rPr>
      </w:pPr>
    </w:p>
    <w:p w:rsidR="00555CB9" w:rsidRDefault="00555CB9">
      <w:pPr>
        <w:spacing w:line="600" w:lineRule="exact"/>
        <w:jc w:val="center"/>
        <w:rPr>
          <w:rFonts w:ascii="华文中宋" w:eastAsia="华文中宋" w:hAnsi="华文中宋" w:hint="eastAsia"/>
          <w:b/>
          <w:color w:val="333333"/>
          <w:sz w:val="48"/>
          <w:szCs w:val="48"/>
        </w:rPr>
      </w:pPr>
    </w:p>
    <w:p w:rsidR="00555CB9" w:rsidRDefault="00555CB9">
      <w:pPr>
        <w:spacing w:line="600" w:lineRule="exact"/>
        <w:jc w:val="center"/>
        <w:rPr>
          <w:rFonts w:ascii="华文中宋" w:eastAsia="华文中宋" w:hAnsi="华文中宋" w:hint="eastAsia"/>
          <w:b/>
          <w:sz w:val="48"/>
          <w:szCs w:val="48"/>
        </w:rPr>
      </w:pPr>
    </w:p>
    <w:p w:rsidR="00555CB9" w:rsidRDefault="00555CB9">
      <w:pPr>
        <w:spacing w:line="600" w:lineRule="exact"/>
        <w:ind w:leftChars="200" w:left="420"/>
        <w:rPr>
          <w:rFonts w:ascii="宋体" w:hAnsi="宋体" w:hint="eastAsia"/>
          <w:sz w:val="28"/>
          <w:szCs w:val="28"/>
        </w:rPr>
      </w:pPr>
      <w:r>
        <w:rPr>
          <w:rFonts w:ascii="华文中宋" w:eastAsia="华文中宋" w:hAnsi="华文中宋" w:hint="eastAsia"/>
          <w:b/>
          <w:color w:val="333333"/>
          <w:sz w:val="30"/>
          <w:szCs w:val="30"/>
        </w:rPr>
        <w:t>报告题目：</w:t>
      </w:r>
      <w:r>
        <w:rPr>
          <w:rFonts w:ascii="宋体" w:hAnsi="宋体" w:hint="eastAsia"/>
          <w:b/>
          <w:color w:val="333333"/>
          <w:sz w:val="30"/>
          <w:szCs w:val="30"/>
        </w:rPr>
        <w:t xml:space="preserve">  </w:t>
      </w:r>
      <w:r w:rsidR="008C26AC">
        <w:rPr>
          <w:rFonts w:ascii="宋体" w:hAnsi="宋体" w:hint="eastAsia"/>
          <w:b/>
          <w:color w:val="333333"/>
          <w:sz w:val="30"/>
          <w:szCs w:val="30"/>
        </w:rPr>
        <w:t>关于在四川水利职业技术学院实训的报告</w:t>
      </w:r>
      <w:r>
        <w:rPr>
          <w:rFonts w:ascii="宋体" w:hAnsi="宋体" w:hint="eastAsia"/>
          <w:sz w:val="28"/>
          <w:szCs w:val="28"/>
        </w:rPr>
        <w:t xml:space="preserve"> </w:t>
      </w:r>
    </w:p>
    <w:p w:rsidR="00555CB9" w:rsidRDefault="008C26AC">
      <w:pPr>
        <w:spacing w:line="600" w:lineRule="exac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noProof/>
          <w:sz w:val="28"/>
          <w:szCs w:val="28"/>
          <w:lang w:val="en-US" w:eastAsia="zh-C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20955</wp:posOffset>
                </wp:positionV>
                <wp:extent cx="4000500" cy="635"/>
                <wp:effectExtent l="0" t="0" r="0" b="12065"/>
                <wp:wrapNone/>
                <wp:docPr id="10" name="直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00050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2DF3FC" id="直线 2" o:spid="_x0000_s1026" style="position:absolute;left:0;text-align:lef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.75pt,1.65pt" to="399.75pt,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" strokeweight="1pt">
                <o:lock v:ext="edit" shapetype="f"/>
              </v:line>
            </w:pict>
          </mc:Fallback>
        </mc:AlternateContent>
      </w:r>
      <w:r w:rsidR="00555CB9">
        <w:rPr>
          <w:rFonts w:ascii="宋体" w:hAnsi="宋体" w:hint="eastAsia"/>
          <w:b/>
          <w:sz w:val="28"/>
          <w:szCs w:val="28"/>
        </w:rPr>
        <w:t xml:space="preserve"> </w:t>
      </w:r>
    </w:p>
    <w:p w:rsidR="00555CB9" w:rsidRDefault="00555CB9">
      <w:pPr>
        <w:spacing w:line="600" w:lineRule="exact"/>
        <w:ind w:leftChars="200" w:left="420"/>
        <w:rPr>
          <w:rFonts w:ascii="宋体" w:hAnsi="宋体" w:hint="eastAsia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学习中心（或办学单位）：    </w:t>
      </w:r>
      <w:r w:rsidR="008C26AC">
        <w:rPr>
          <w:rFonts w:ascii="宋体" w:hAnsi="宋体" w:hint="eastAsia"/>
          <w:b/>
          <w:sz w:val="30"/>
          <w:szCs w:val="30"/>
        </w:rPr>
        <w:t>北大青鸟</w:t>
      </w:r>
    </w:p>
    <w:p w:rsidR="00555CB9" w:rsidRDefault="008C26AC">
      <w:pPr>
        <w:spacing w:line="600" w:lineRule="exact"/>
        <w:ind w:firstLine="420"/>
        <w:rPr>
          <w:rFonts w:ascii="宋体" w:hAnsi="宋体" w:hint="eastAsia"/>
          <w:b/>
          <w:sz w:val="30"/>
          <w:szCs w:val="30"/>
        </w:rPr>
      </w:pPr>
      <w:r>
        <w:rPr>
          <w:rFonts w:ascii="宋体" w:hAnsi="宋体"/>
          <w:b/>
          <w:noProof/>
          <w:sz w:val="30"/>
          <w:szCs w:val="30"/>
          <w:lang w:val="en-US" w:eastAsia="zh-CN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22860</wp:posOffset>
                </wp:positionV>
                <wp:extent cx="2628900" cy="0"/>
                <wp:effectExtent l="0" t="0" r="0" b="0"/>
                <wp:wrapNone/>
                <wp:docPr id="9" name="直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E93158" id="直线 3" o:spid="_x0000_s1026" style="position:absolute;left:0;text-align:lef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pt,1.8pt" to="396pt,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" strokeweight="1pt">
                <o:lock v:ext="edit" shapetype="f"/>
              </v:line>
            </w:pict>
          </mc:Fallback>
        </mc:AlternateContent>
      </w:r>
    </w:p>
    <w:p w:rsidR="00555CB9" w:rsidRDefault="008C26AC">
      <w:pPr>
        <w:spacing w:line="600" w:lineRule="exact"/>
        <w:ind w:firstLine="420"/>
        <w:rPr>
          <w:rFonts w:ascii="宋体" w:hAnsi="宋体" w:hint="eastAsia"/>
          <w:b/>
          <w:sz w:val="30"/>
          <w:szCs w:val="30"/>
        </w:rPr>
      </w:pPr>
      <w:r>
        <w:rPr>
          <w:rFonts w:ascii="宋体" w:hAnsi="宋体" w:hint="eastAsia"/>
          <w:b/>
          <w:noProof/>
          <w:sz w:val="48"/>
          <w:szCs w:val="48"/>
          <w:lang w:val="en-US" w:eastAsia="zh-C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320040</wp:posOffset>
                </wp:positionV>
                <wp:extent cx="1257300" cy="0"/>
                <wp:effectExtent l="0" t="0" r="0" b="0"/>
                <wp:wrapNone/>
                <wp:docPr id="8" name="直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3AB903" id="直线 4" o:spid="_x0000_s1026" style="position:absolute;left:0;text-align:left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in,25.2pt" to="387pt,2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">
                <o:lock v:ext="edit" shapetype="f"/>
              </v:line>
            </w:pict>
          </mc:Fallback>
        </mc:AlternateContent>
      </w:r>
      <w:r>
        <w:rPr>
          <w:rFonts w:ascii="宋体" w:hAnsi="宋体" w:hint="eastAsia"/>
          <w:b/>
          <w:noProof/>
          <w:sz w:val="48"/>
          <w:szCs w:val="48"/>
          <w:lang w:val="en-US" w:eastAsia="zh-C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335280</wp:posOffset>
                </wp:positionV>
                <wp:extent cx="1371600" cy="0"/>
                <wp:effectExtent l="0" t="0" r="0" b="0"/>
                <wp:wrapNone/>
                <wp:docPr id="7" name="直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670345" id="直线 5" o:spid="_x0000_s1026" style="position:absolute;left:0;text-align:left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5pt,26.4pt" to="202.5pt,2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">
                <o:lock v:ext="edit" shapetype="f"/>
              </v:line>
            </w:pict>
          </mc:Fallback>
        </mc:AlternateContent>
      </w:r>
      <w:r w:rsidR="00555CB9">
        <w:rPr>
          <w:rFonts w:ascii="宋体" w:hAnsi="宋体" w:hint="eastAsia"/>
          <w:b/>
          <w:sz w:val="30"/>
          <w:szCs w:val="30"/>
        </w:rPr>
        <w:t xml:space="preserve">指导老师： </w:t>
      </w:r>
      <w:r>
        <w:rPr>
          <w:rFonts w:ascii="宋体" w:hAnsi="宋体" w:hint="eastAsia"/>
          <w:b/>
          <w:sz w:val="30"/>
          <w:szCs w:val="30"/>
        </w:rPr>
        <w:t>张琪、马小凤</w:t>
      </w:r>
      <w:r w:rsidR="00555CB9">
        <w:rPr>
          <w:rFonts w:ascii="宋体" w:hAnsi="宋体" w:hint="eastAsia"/>
          <w:b/>
          <w:sz w:val="30"/>
          <w:szCs w:val="30"/>
        </w:rPr>
        <w:t xml:space="preserve">  职    称 ：  </w:t>
      </w:r>
      <w:r>
        <w:rPr>
          <w:rFonts w:ascii="宋体" w:hAnsi="宋体" w:hint="eastAsia"/>
          <w:b/>
          <w:sz w:val="30"/>
          <w:szCs w:val="30"/>
        </w:rPr>
        <w:t>讲师</w:t>
      </w:r>
      <w:r w:rsidR="00555CB9">
        <w:rPr>
          <w:rFonts w:ascii="宋体" w:hAnsi="宋体" w:hint="eastAsia"/>
          <w:b/>
          <w:sz w:val="30"/>
          <w:szCs w:val="30"/>
        </w:rPr>
        <w:t xml:space="preserve"> </w:t>
      </w:r>
    </w:p>
    <w:p w:rsidR="00555CB9" w:rsidRDefault="00555CB9">
      <w:pPr>
        <w:spacing w:line="600" w:lineRule="exact"/>
        <w:jc w:val="center"/>
        <w:rPr>
          <w:rFonts w:ascii="宋体" w:hAnsi="宋体" w:hint="eastAsia"/>
          <w:b/>
          <w:sz w:val="48"/>
          <w:szCs w:val="48"/>
        </w:rPr>
      </w:pPr>
    </w:p>
    <w:p w:rsidR="00555CB9" w:rsidRDefault="008C26AC">
      <w:pPr>
        <w:spacing w:line="600" w:lineRule="exact"/>
        <w:ind w:firstLine="420"/>
        <w:rPr>
          <w:rFonts w:ascii="宋体" w:hAnsi="宋体" w:hint="eastAsia"/>
          <w:bCs/>
          <w:sz w:val="28"/>
          <w:szCs w:val="28"/>
        </w:rPr>
      </w:pPr>
      <w:r>
        <w:rPr>
          <w:rFonts w:ascii="宋体" w:hAnsi="宋体" w:hint="eastAsia"/>
          <w:b/>
          <w:noProof/>
          <w:sz w:val="48"/>
          <w:szCs w:val="48"/>
          <w:lang w:val="en-US" w:eastAsia="zh-C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335280</wp:posOffset>
                </wp:positionV>
                <wp:extent cx="1257300" cy="0"/>
                <wp:effectExtent l="0" t="0" r="0" b="0"/>
                <wp:wrapNone/>
                <wp:docPr id="6" name="直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9EFE6E" id="直线 6" o:spid="_x0000_s1026" style="position:absolute;left:0;text-align:left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5.75pt,26.4pt" to="384.75pt,2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">
                <o:lock v:ext="edit" shapetype="f"/>
              </v:line>
            </w:pict>
          </mc:Fallback>
        </mc:AlternateContent>
      </w:r>
      <w:r>
        <w:rPr>
          <w:rFonts w:ascii="宋体" w:hAnsi="宋体" w:hint="eastAsia"/>
          <w:b/>
          <w:noProof/>
          <w:sz w:val="48"/>
          <w:szCs w:val="48"/>
          <w:lang w:val="en-US" w:eastAsia="zh-C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335280</wp:posOffset>
                </wp:positionV>
                <wp:extent cx="1257300" cy="0"/>
                <wp:effectExtent l="0" t="0" r="0" b="0"/>
                <wp:wrapNone/>
                <wp:docPr id="5" name="直线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H="1">
                          <a:off x="0" y="0"/>
                          <a:ext cx="1257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A091AD" id="直线 7" o:spid="_x0000_s1026" style="position:absolute;left:0;text-align:lef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26.4pt" to="189pt,2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">
                <o:lock v:ext="edit" shapetype="f"/>
              </v:line>
            </w:pict>
          </mc:Fallback>
        </mc:AlternateContent>
      </w:r>
      <w:r w:rsidR="00555CB9">
        <w:rPr>
          <w:rFonts w:ascii="宋体" w:hAnsi="宋体" w:hint="eastAsia"/>
          <w:b/>
          <w:sz w:val="30"/>
          <w:szCs w:val="30"/>
        </w:rPr>
        <w:t xml:space="preserve">学生姓名： </w:t>
      </w:r>
      <w:r>
        <w:rPr>
          <w:rFonts w:ascii="宋体" w:hAnsi="宋体" w:hint="eastAsia"/>
          <w:b/>
          <w:sz w:val="30"/>
          <w:szCs w:val="30"/>
        </w:rPr>
        <w:t>朱方灏钧</w:t>
      </w:r>
      <w:r w:rsidR="00555CB9">
        <w:rPr>
          <w:rFonts w:ascii="宋体" w:hAnsi="宋体" w:hint="eastAsia"/>
          <w:b/>
          <w:sz w:val="30"/>
          <w:szCs w:val="30"/>
        </w:rPr>
        <w:t xml:space="preserve"> </w:t>
      </w:r>
      <w:r w:rsidR="00555CB9">
        <w:rPr>
          <w:rFonts w:ascii="宋体" w:hAnsi="宋体" w:hint="eastAsia"/>
          <w:b/>
          <w:sz w:val="28"/>
          <w:szCs w:val="28"/>
        </w:rPr>
        <w:t xml:space="preserve">     </w:t>
      </w:r>
      <w:r>
        <w:rPr>
          <w:rFonts w:ascii="宋体" w:hAnsi="宋体"/>
          <w:b/>
          <w:sz w:val="28"/>
          <w:szCs w:val="28"/>
        </w:rPr>
        <w:t xml:space="preserve">     </w:t>
      </w:r>
      <w:r w:rsidR="00555CB9">
        <w:rPr>
          <w:rFonts w:ascii="宋体" w:hAnsi="宋体" w:hint="eastAsia"/>
          <w:b/>
          <w:sz w:val="30"/>
          <w:szCs w:val="30"/>
        </w:rPr>
        <w:t xml:space="preserve">学号: </w:t>
      </w:r>
      <w:r>
        <w:rPr>
          <w:rFonts w:ascii="宋体" w:hAnsi="宋体"/>
          <w:b/>
          <w:sz w:val="30"/>
          <w:szCs w:val="30"/>
        </w:rPr>
        <w:t>1823003128</w:t>
      </w:r>
    </w:p>
    <w:p w:rsidR="00555CB9" w:rsidRPr="008C26AC" w:rsidRDefault="00555CB9">
      <w:pPr>
        <w:spacing w:line="600" w:lineRule="exact"/>
        <w:ind w:left="420"/>
        <w:rPr>
          <w:rFonts w:ascii="宋体" w:hAnsi="宋体" w:hint="eastAsia"/>
          <w:b/>
          <w:sz w:val="30"/>
          <w:szCs w:val="30"/>
        </w:rPr>
      </w:pPr>
    </w:p>
    <w:p w:rsidR="00555CB9" w:rsidRDefault="008C26AC">
      <w:pPr>
        <w:spacing w:line="600" w:lineRule="exact"/>
        <w:ind w:firstLine="420"/>
        <w:jc w:val="left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/>
          <w:b/>
          <w:noProof/>
          <w:sz w:val="20"/>
          <w:szCs w:val="48"/>
          <w:lang w:val="en-US" w:eastAsia="zh-C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365760</wp:posOffset>
                </wp:positionV>
                <wp:extent cx="4000500" cy="0"/>
                <wp:effectExtent l="0" t="0" r="0" b="0"/>
                <wp:wrapNone/>
                <wp:docPr id="4" name="直线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4000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189F45" id="直线 8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5pt,28.8pt" to="409.5pt,28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">
                <o:lock v:ext="edit" shapetype="f"/>
              </v:line>
            </w:pict>
          </mc:Fallback>
        </mc:AlternateContent>
      </w:r>
      <w:r w:rsidR="00555CB9">
        <w:rPr>
          <w:rFonts w:ascii="宋体" w:hAnsi="宋体" w:hint="eastAsia"/>
          <w:b/>
          <w:sz w:val="30"/>
          <w:szCs w:val="30"/>
        </w:rPr>
        <w:t>专    业：软件技术</w:t>
      </w:r>
    </w:p>
    <w:p w:rsidR="00555CB9" w:rsidRDefault="00555CB9">
      <w:pPr>
        <w:spacing w:line="600" w:lineRule="exact"/>
        <w:jc w:val="center"/>
        <w:rPr>
          <w:rFonts w:ascii="宋体" w:hAnsi="宋体" w:hint="eastAsia"/>
          <w:b/>
          <w:sz w:val="48"/>
          <w:szCs w:val="48"/>
        </w:rPr>
      </w:pPr>
    </w:p>
    <w:p w:rsidR="00555CB9" w:rsidRDefault="00555CB9">
      <w:pPr>
        <w:spacing w:line="600" w:lineRule="exact"/>
        <w:jc w:val="center"/>
        <w:rPr>
          <w:rFonts w:ascii="宋体" w:hAnsi="宋体" w:hint="eastAsia"/>
          <w:b/>
          <w:sz w:val="48"/>
          <w:szCs w:val="48"/>
        </w:rPr>
      </w:pPr>
    </w:p>
    <w:p w:rsidR="00555CB9" w:rsidRDefault="00555CB9">
      <w:pPr>
        <w:pStyle w:val="ab"/>
        <w:spacing w:before="0" w:beforeAutospacing="0" w:after="0" w:afterAutospacing="0" w:line="360" w:lineRule="auto"/>
        <w:jc w:val="center"/>
        <w:rPr>
          <w:rFonts w:ascii="新宋体" w:eastAsia="新宋体" w:hAnsi="新宋体"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2019年</w:t>
      </w:r>
      <w:r>
        <w:rPr>
          <w:rFonts w:hint="eastAsia"/>
          <w:b/>
          <w:color w:val="0000FF"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 w:rsidR="008C26AC"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 xml:space="preserve"> 月  </w:t>
      </w:r>
      <w:r w:rsidR="008C26AC">
        <w:rPr>
          <w:b/>
          <w:sz w:val="28"/>
          <w:szCs w:val="28"/>
        </w:rPr>
        <w:t>11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ascii="新宋体" w:eastAsia="新宋体" w:hAnsi="新宋体" w:hint="eastAsia"/>
          <w:b/>
          <w:sz w:val="28"/>
          <w:szCs w:val="28"/>
        </w:rPr>
        <w:t>日</w:t>
      </w:r>
    </w:p>
    <w:p w:rsidR="00555CB9" w:rsidRDefault="00555CB9">
      <w:pPr>
        <w:spacing w:line="360" w:lineRule="exact"/>
        <w:jc w:val="center"/>
        <w:rPr>
          <w:rFonts w:ascii="黑体" w:eastAsia="黑体" w:hAnsi="宋体" w:hint="eastAsia"/>
          <w:b/>
          <w:sz w:val="30"/>
        </w:rPr>
      </w:pPr>
    </w:p>
    <w:p w:rsidR="00555CB9" w:rsidRDefault="00555CB9">
      <w:pPr>
        <w:spacing w:line="360" w:lineRule="exact"/>
        <w:jc w:val="center"/>
        <w:rPr>
          <w:rFonts w:ascii="黑体" w:eastAsia="黑体" w:hAnsi="宋体" w:hint="eastAsia"/>
          <w:b/>
          <w:sz w:val="30"/>
        </w:rPr>
      </w:pPr>
    </w:p>
    <w:p w:rsidR="00555CB9" w:rsidRDefault="00555CB9">
      <w:pPr>
        <w:rPr>
          <w:rFonts w:ascii="宋体" w:hAnsi="宋体" w:hint="eastAsia"/>
          <w:szCs w:val="21"/>
        </w:rPr>
      </w:pPr>
    </w:p>
    <w:p w:rsidR="00555CB9" w:rsidRDefault="00555CB9">
      <w:pPr>
        <w:ind w:right="-1"/>
        <w:rPr>
          <w:rFonts w:ascii="黑体" w:eastAsia="黑体"/>
          <w:b/>
          <w:color w:val="800000"/>
          <w:sz w:val="36"/>
        </w:rPr>
        <w:sectPr w:rsidR="00555CB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8" w:right="1418" w:bottom="1418" w:left="1418" w:header="851" w:footer="992" w:gutter="0"/>
          <w:cols w:space="720"/>
          <w:docGrid w:type="lines" w:linePitch="312"/>
        </w:sectPr>
      </w:pPr>
    </w:p>
    <w:p w:rsidR="00555CB9" w:rsidRDefault="00622B52" w:rsidP="00622B52">
      <w:pPr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目录</w:t>
      </w:r>
    </w:p>
    <w:p w:rsidR="00622B52" w:rsidRDefault="00622B52" w:rsidP="00622B52">
      <w:pPr>
        <w:pStyle w:val="TOC1"/>
        <w:tabs>
          <w:tab w:val="right" w:leader="dot" w:pos="9070"/>
        </w:tabs>
      </w:pPr>
      <w:r>
        <w:rPr>
          <w:rFonts w:hint="eastAsia"/>
          <w:b/>
          <w:bCs/>
          <w:sz w:val="28"/>
          <w:szCs w:val="28"/>
        </w:rPr>
        <w:fldChar w:fldCharType="begin"/>
      </w:r>
      <w:r>
        <w:rPr>
          <w:rFonts w:hint="eastAsia"/>
          <w:b/>
          <w:bCs/>
          <w:sz w:val="28"/>
          <w:szCs w:val="28"/>
        </w:rPr>
        <w:instrText xml:space="preserve">TOC \o "1-3" \h \u </w:instrText>
      </w:r>
      <w:r>
        <w:rPr>
          <w:rFonts w:hint="eastAsia"/>
          <w:b/>
          <w:bCs/>
          <w:sz w:val="28"/>
          <w:szCs w:val="28"/>
        </w:rPr>
        <w:fldChar w:fldCharType="separate"/>
      </w:r>
      <w:hyperlink w:anchor="_Toc16989" w:history="1">
        <w:r>
          <w:rPr>
            <w:rFonts w:hint="eastAsia"/>
            <w:bCs/>
            <w:szCs w:val="28"/>
          </w:rPr>
          <w:t>一、</w:t>
        </w:r>
        <w:r>
          <w:rPr>
            <w:rFonts w:hint="eastAsia"/>
            <w:bCs/>
            <w:szCs w:val="28"/>
          </w:rPr>
          <w:t xml:space="preserve"> </w:t>
        </w:r>
        <w:r>
          <w:rPr>
            <w:rFonts w:hint="eastAsia"/>
            <w:bCs/>
            <w:szCs w:val="28"/>
          </w:rPr>
          <w:t>实训的目的：</w:t>
        </w:r>
        <w:r>
          <w:tab/>
        </w:r>
        <w:r>
          <w:fldChar w:fldCharType="begin"/>
        </w:r>
        <w:r>
          <w:instrText xml:space="preserve"> PAGEREF _Toc16989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22B52" w:rsidRDefault="00622B52" w:rsidP="00622B52">
      <w:pPr>
        <w:pStyle w:val="TOC1"/>
        <w:tabs>
          <w:tab w:val="right" w:leader="dot" w:pos="9070"/>
        </w:tabs>
      </w:pPr>
      <w:hyperlink w:anchor="_Toc598" w:history="1">
        <w:r>
          <w:rPr>
            <w:rFonts w:hint="eastAsia"/>
            <w:bCs/>
            <w:szCs w:val="28"/>
          </w:rPr>
          <w:t>二、</w:t>
        </w:r>
        <w:r>
          <w:rPr>
            <w:rFonts w:hint="eastAsia"/>
            <w:bCs/>
            <w:szCs w:val="28"/>
          </w:rPr>
          <w:t xml:space="preserve"> </w:t>
        </w:r>
        <w:r>
          <w:rPr>
            <w:rFonts w:hint="eastAsia"/>
            <w:bCs/>
            <w:szCs w:val="28"/>
          </w:rPr>
          <w:t>实训的意义：</w:t>
        </w:r>
        <w:r>
          <w:tab/>
        </w:r>
        <w:r>
          <w:fldChar w:fldCharType="begin"/>
        </w:r>
        <w:r>
          <w:instrText xml:space="preserve"> PAGEREF _Toc598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22B52" w:rsidRDefault="00622B52" w:rsidP="00622B52">
      <w:pPr>
        <w:pStyle w:val="TOC1"/>
        <w:tabs>
          <w:tab w:val="right" w:leader="dot" w:pos="9070"/>
        </w:tabs>
      </w:pPr>
      <w:hyperlink w:anchor="_Toc2781" w:history="1">
        <w:r>
          <w:rPr>
            <w:rFonts w:hint="eastAsia"/>
            <w:bCs/>
            <w:szCs w:val="28"/>
          </w:rPr>
          <w:t>三、</w:t>
        </w:r>
        <w:r>
          <w:rPr>
            <w:rFonts w:hint="eastAsia"/>
            <w:bCs/>
            <w:szCs w:val="28"/>
          </w:rPr>
          <w:t xml:space="preserve"> </w:t>
        </w:r>
        <w:r>
          <w:rPr>
            <w:rFonts w:hint="eastAsia"/>
            <w:bCs/>
            <w:szCs w:val="28"/>
          </w:rPr>
          <w:t>实训时间：</w:t>
        </w:r>
        <w:r>
          <w:tab/>
        </w:r>
        <w:r>
          <w:fldChar w:fldCharType="begin"/>
        </w:r>
        <w:r>
          <w:instrText xml:space="preserve"> PAGEREF _Toc2781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22B52" w:rsidRDefault="00622B52" w:rsidP="00622B52">
      <w:pPr>
        <w:pStyle w:val="TOC1"/>
        <w:tabs>
          <w:tab w:val="right" w:leader="dot" w:pos="9070"/>
        </w:tabs>
      </w:pPr>
      <w:hyperlink w:anchor="_Toc17832" w:history="1">
        <w:r>
          <w:rPr>
            <w:rFonts w:hint="eastAsia"/>
            <w:bCs/>
            <w:szCs w:val="28"/>
          </w:rPr>
          <w:t>四、</w:t>
        </w:r>
        <w:r>
          <w:rPr>
            <w:rFonts w:hint="eastAsia"/>
            <w:bCs/>
            <w:szCs w:val="28"/>
          </w:rPr>
          <w:t xml:space="preserve"> </w:t>
        </w:r>
        <w:r>
          <w:rPr>
            <w:rFonts w:hint="eastAsia"/>
            <w:bCs/>
            <w:szCs w:val="28"/>
          </w:rPr>
          <w:t>实训的地址：</w:t>
        </w:r>
        <w:r>
          <w:tab/>
        </w:r>
        <w:r>
          <w:fldChar w:fldCharType="begin"/>
        </w:r>
        <w:r>
          <w:instrText xml:space="preserve"> PAGEREF _Toc17832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22B52" w:rsidRDefault="00622B52" w:rsidP="00622B52">
      <w:pPr>
        <w:pStyle w:val="TOC1"/>
        <w:tabs>
          <w:tab w:val="right" w:leader="dot" w:pos="9070"/>
        </w:tabs>
      </w:pPr>
      <w:hyperlink w:anchor="_Toc20244" w:history="1">
        <w:r>
          <w:rPr>
            <w:rFonts w:hint="eastAsia"/>
            <w:bCs/>
            <w:szCs w:val="28"/>
          </w:rPr>
          <w:t>五、</w:t>
        </w:r>
        <w:r>
          <w:rPr>
            <w:rFonts w:hint="eastAsia"/>
            <w:bCs/>
            <w:szCs w:val="28"/>
          </w:rPr>
          <w:t xml:space="preserve"> </w:t>
        </w:r>
        <w:r>
          <w:rPr>
            <w:rFonts w:hint="eastAsia"/>
            <w:bCs/>
            <w:szCs w:val="28"/>
          </w:rPr>
          <w:t>实训过程：</w:t>
        </w:r>
        <w:r>
          <w:tab/>
        </w:r>
        <w:r>
          <w:fldChar w:fldCharType="begin"/>
        </w:r>
        <w:r>
          <w:instrText xml:space="preserve"> PAGEREF _Toc20244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22B52" w:rsidRDefault="00622B52" w:rsidP="00622B52">
      <w:pPr>
        <w:pStyle w:val="TOC2"/>
        <w:tabs>
          <w:tab w:val="right" w:leader="dot" w:pos="9070"/>
        </w:tabs>
      </w:pPr>
      <w:hyperlink w:anchor="_Toc8345" w:history="1">
        <w:r>
          <w:rPr>
            <w:rFonts w:hint="eastAsia"/>
            <w:bCs/>
            <w:szCs w:val="28"/>
          </w:rPr>
          <w:t xml:space="preserve">1. </w:t>
        </w:r>
        <w:r>
          <w:rPr>
            <w:rFonts w:hint="eastAsia"/>
            <w:bCs/>
            <w:szCs w:val="28"/>
          </w:rPr>
          <w:t>项目名称：</w:t>
        </w:r>
        <w:r>
          <w:tab/>
        </w:r>
        <w:r>
          <w:fldChar w:fldCharType="begin"/>
        </w:r>
        <w:r>
          <w:instrText xml:space="preserve"> PAGEREF _Toc8345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22B52" w:rsidRDefault="00622B52" w:rsidP="00622B52">
      <w:pPr>
        <w:pStyle w:val="TOC2"/>
        <w:tabs>
          <w:tab w:val="right" w:leader="dot" w:pos="9070"/>
        </w:tabs>
      </w:pPr>
      <w:hyperlink w:anchor="_Toc20766" w:history="1">
        <w:r>
          <w:rPr>
            <w:rFonts w:hint="eastAsia"/>
            <w:bCs/>
            <w:szCs w:val="28"/>
          </w:rPr>
          <w:t xml:space="preserve">2. </w:t>
        </w:r>
        <w:r>
          <w:rPr>
            <w:rFonts w:hint="eastAsia"/>
            <w:bCs/>
            <w:szCs w:val="28"/>
          </w:rPr>
          <w:t>项目的意义：</w:t>
        </w:r>
        <w:r>
          <w:tab/>
        </w:r>
        <w:r>
          <w:fldChar w:fldCharType="begin"/>
        </w:r>
        <w:r>
          <w:instrText xml:space="preserve"> PAGEREF _Toc20766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22B52" w:rsidRDefault="00622B52" w:rsidP="00622B52">
      <w:pPr>
        <w:pStyle w:val="TOC2"/>
        <w:tabs>
          <w:tab w:val="right" w:leader="dot" w:pos="9070"/>
        </w:tabs>
      </w:pPr>
      <w:hyperlink w:anchor="_Toc17664" w:history="1">
        <w:r>
          <w:rPr>
            <w:rFonts w:hint="eastAsia"/>
            <w:bCs/>
            <w:szCs w:val="28"/>
          </w:rPr>
          <w:t xml:space="preserve">3. </w:t>
        </w:r>
        <w:r>
          <w:rPr>
            <w:rFonts w:hint="eastAsia"/>
            <w:bCs/>
            <w:szCs w:val="28"/>
          </w:rPr>
          <w:t>项目的元素：</w:t>
        </w:r>
        <w:r>
          <w:tab/>
        </w:r>
        <w:r>
          <w:fldChar w:fldCharType="begin"/>
        </w:r>
        <w:r>
          <w:instrText xml:space="preserve"> PAGEREF _Toc17664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22B52" w:rsidRDefault="00622B52" w:rsidP="00622B52">
      <w:pPr>
        <w:pStyle w:val="TOC2"/>
        <w:tabs>
          <w:tab w:val="right" w:leader="dot" w:pos="9070"/>
        </w:tabs>
      </w:pPr>
      <w:hyperlink w:anchor="_Toc15100" w:history="1">
        <w:r>
          <w:rPr>
            <w:rFonts w:hint="eastAsia"/>
            <w:bCs/>
            <w:szCs w:val="28"/>
          </w:rPr>
          <w:t xml:space="preserve">4. </w:t>
        </w:r>
        <w:r>
          <w:rPr>
            <w:rFonts w:hint="eastAsia"/>
            <w:bCs/>
            <w:szCs w:val="28"/>
          </w:rPr>
          <w:t>项目制作成员：</w:t>
        </w:r>
        <w:r>
          <w:tab/>
        </w:r>
        <w:r>
          <w:fldChar w:fldCharType="begin"/>
        </w:r>
        <w:r>
          <w:instrText xml:space="preserve"> PAGEREF _Toc15100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22B52" w:rsidRDefault="00622B52" w:rsidP="00622B52">
      <w:pPr>
        <w:pStyle w:val="TOC1"/>
        <w:tabs>
          <w:tab w:val="right" w:leader="dot" w:pos="9070"/>
        </w:tabs>
      </w:pPr>
      <w:hyperlink w:anchor="_Toc32340" w:history="1">
        <w:r>
          <w:rPr>
            <w:rFonts w:hint="eastAsia"/>
            <w:bCs/>
            <w:szCs w:val="28"/>
          </w:rPr>
          <w:t>六、</w:t>
        </w:r>
        <w:r>
          <w:rPr>
            <w:rFonts w:hint="eastAsia"/>
            <w:bCs/>
            <w:szCs w:val="28"/>
          </w:rPr>
          <w:t xml:space="preserve"> </w:t>
        </w:r>
        <w:r>
          <w:rPr>
            <w:rFonts w:hint="eastAsia"/>
            <w:bCs/>
            <w:szCs w:val="28"/>
          </w:rPr>
          <w:t>项目展示：</w:t>
        </w:r>
        <w:r>
          <w:tab/>
        </w:r>
        <w:r>
          <w:fldChar w:fldCharType="begin"/>
        </w:r>
        <w:r>
          <w:instrText xml:space="preserve"> PAGEREF _Toc32340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22B52" w:rsidRDefault="00622B52" w:rsidP="00622B52">
      <w:pPr>
        <w:pStyle w:val="TOC2"/>
        <w:tabs>
          <w:tab w:val="right" w:leader="dot" w:pos="9070"/>
        </w:tabs>
      </w:pPr>
      <w:hyperlink w:anchor="_Toc13778" w:history="1">
        <w:r>
          <w:rPr>
            <w:rFonts w:hint="eastAsia"/>
            <w:bCs/>
            <w:szCs w:val="28"/>
          </w:rPr>
          <w:t xml:space="preserve">1. </w:t>
        </w:r>
        <w:r>
          <w:rPr>
            <w:rFonts w:hint="eastAsia"/>
            <w:bCs/>
            <w:szCs w:val="28"/>
          </w:rPr>
          <w:t>图文展示</w:t>
        </w:r>
        <w:r>
          <w:tab/>
        </w:r>
        <w:r>
          <w:fldChar w:fldCharType="begin"/>
        </w:r>
        <w:r>
          <w:instrText xml:space="preserve"> PAGEREF _Toc13778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622B52" w:rsidRDefault="00622B52" w:rsidP="00622B52">
      <w:pPr>
        <w:pStyle w:val="TOC1"/>
        <w:tabs>
          <w:tab w:val="right" w:leader="dot" w:pos="9070"/>
        </w:tabs>
      </w:pPr>
      <w:hyperlink w:anchor="_Toc30324" w:history="1">
        <w:r>
          <w:rPr>
            <w:rFonts w:hint="eastAsia"/>
            <w:bCs/>
            <w:szCs w:val="28"/>
          </w:rPr>
          <w:t>七、实训收获与体会：</w:t>
        </w:r>
        <w:r>
          <w:tab/>
        </w:r>
        <w:r>
          <w:fldChar w:fldCharType="begin"/>
        </w:r>
        <w:r>
          <w:instrText xml:space="preserve"> PAGEREF _Toc30324 </w:instrText>
        </w:r>
        <w:r>
          <w:fldChar w:fldCharType="separate"/>
        </w:r>
        <w:r>
          <w:t>2</w:t>
        </w:r>
        <w:r>
          <w:fldChar w:fldCharType="end"/>
        </w:r>
      </w:hyperlink>
    </w:p>
    <w:p w:rsidR="00555CB9" w:rsidRDefault="00622B52" w:rsidP="00622B52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Cs/>
          <w:szCs w:val="28"/>
        </w:rPr>
        <w:fldChar w:fldCharType="end"/>
      </w:r>
    </w:p>
    <w:p w:rsidR="00555CB9" w:rsidRDefault="00555CB9">
      <w:pPr>
        <w:rPr>
          <w:rFonts w:hint="eastAsia"/>
          <w:b/>
          <w:bCs/>
          <w:sz w:val="28"/>
          <w:szCs w:val="28"/>
        </w:rPr>
      </w:pPr>
    </w:p>
    <w:p w:rsidR="00555CB9" w:rsidRDefault="00555CB9">
      <w:pPr>
        <w:rPr>
          <w:rFonts w:hint="eastAsia"/>
          <w:b/>
          <w:bCs/>
          <w:sz w:val="28"/>
          <w:szCs w:val="28"/>
        </w:rPr>
      </w:pPr>
    </w:p>
    <w:p w:rsidR="00555CB9" w:rsidRDefault="00555CB9">
      <w:pPr>
        <w:rPr>
          <w:rFonts w:hint="eastAsia"/>
          <w:b/>
          <w:bCs/>
          <w:sz w:val="28"/>
          <w:szCs w:val="28"/>
        </w:rPr>
      </w:pPr>
    </w:p>
    <w:p w:rsidR="00555CB9" w:rsidRDefault="00555CB9">
      <w:pPr>
        <w:rPr>
          <w:rFonts w:hint="eastAsia"/>
          <w:b/>
          <w:bCs/>
          <w:sz w:val="28"/>
          <w:szCs w:val="28"/>
        </w:rPr>
      </w:pPr>
    </w:p>
    <w:p w:rsidR="00555CB9" w:rsidRDefault="00555CB9">
      <w:pPr>
        <w:rPr>
          <w:rFonts w:hint="eastAsia"/>
          <w:b/>
          <w:bCs/>
          <w:sz w:val="28"/>
          <w:szCs w:val="28"/>
        </w:rPr>
      </w:pPr>
    </w:p>
    <w:p w:rsidR="00555CB9" w:rsidRDefault="00555CB9">
      <w:pPr>
        <w:rPr>
          <w:rFonts w:hint="eastAsia"/>
          <w:b/>
          <w:bCs/>
          <w:sz w:val="28"/>
          <w:szCs w:val="28"/>
        </w:rPr>
      </w:pPr>
    </w:p>
    <w:p w:rsidR="00555CB9" w:rsidRDefault="00555CB9">
      <w:pPr>
        <w:rPr>
          <w:rFonts w:hint="eastAsia"/>
          <w:b/>
          <w:bCs/>
          <w:sz w:val="28"/>
          <w:szCs w:val="28"/>
        </w:rPr>
      </w:pPr>
    </w:p>
    <w:p w:rsidR="00555CB9" w:rsidRDefault="00555CB9">
      <w:pPr>
        <w:rPr>
          <w:rFonts w:hint="eastAsia"/>
          <w:b/>
          <w:bCs/>
          <w:sz w:val="28"/>
          <w:szCs w:val="28"/>
        </w:rPr>
      </w:pPr>
    </w:p>
    <w:p w:rsidR="00555CB9" w:rsidRDefault="00555CB9">
      <w:pPr>
        <w:rPr>
          <w:rFonts w:hint="eastAsia"/>
          <w:b/>
          <w:bCs/>
          <w:sz w:val="28"/>
          <w:szCs w:val="28"/>
        </w:rPr>
      </w:pPr>
    </w:p>
    <w:p w:rsidR="00555CB9" w:rsidRDefault="00555CB9">
      <w:pPr>
        <w:rPr>
          <w:rFonts w:hint="eastAsia"/>
          <w:b/>
          <w:bCs/>
          <w:sz w:val="28"/>
          <w:szCs w:val="28"/>
        </w:rPr>
      </w:pPr>
    </w:p>
    <w:p w:rsidR="00555CB9" w:rsidRDefault="00555CB9">
      <w:pPr>
        <w:rPr>
          <w:rFonts w:hint="eastAsia"/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EF7BB1" w:rsidRDefault="00EF7BB1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555CB9" w:rsidRDefault="00555CB9" w:rsidP="00622B52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622B52" w:rsidRDefault="00622B52" w:rsidP="00622B52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622B52" w:rsidRDefault="00622B52" w:rsidP="00622B52">
      <w:pPr>
        <w:tabs>
          <w:tab w:val="left" w:pos="2225"/>
        </w:tabs>
        <w:jc w:val="left"/>
        <w:rPr>
          <w:b/>
          <w:bCs/>
          <w:sz w:val="28"/>
          <w:szCs w:val="28"/>
        </w:rPr>
      </w:pPr>
    </w:p>
    <w:p w:rsidR="00622B52" w:rsidRDefault="00622B52" w:rsidP="00622B52">
      <w:pPr>
        <w:tabs>
          <w:tab w:val="left" w:pos="2225"/>
        </w:tabs>
        <w:jc w:val="left"/>
        <w:rPr>
          <w:rFonts w:hint="eastAsia"/>
          <w:b/>
          <w:bCs/>
          <w:sz w:val="28"/>
          <w:szCs w:val="28"/>
        </w:rPr>
      </w:pPr>
    </w:p>
    <w:p w:rsidR="00DC1ED0" w:rsidRPr="00B36BA7" w:rsidRDefault="00B36BA7" w:rsidP="00B36BA7">
      <w:pPr>
        <w:pStyle w:val="ad"/>
        <w:numPr>
          <w:ilvl w:val="0"/>
          <w:numId w:val="8"/>
        </w:numPr>
        <w:ind w:rightChars="858" w:right="1802" w:firstLineChars="0"/>
        <w:outlineLvl w:val="0"/>
        <w:rPr>
          <w:b/>
          <w:bCs/>
          <w:sz w:val="28"/>
          <w:szCs w:val="28"/>
        </w:rPr>
      </w:pPr>
      <w:bookmarkStart w:id="0" w:name="_Toc16989"/>
      <w:r w:rsidRPr="00B36BA7">
        <w:rPr>
          <w:rFonts w:hint="eastAsia"/>
          <w:b/>
          <w:bCs/>
          <w:sz w:val="28"/>
          <w:szCs w:val="28"/>
        </w:rPr>
        <w:lastRenderedPageBreak/>
        <w:t>实训的目的：</w:t>
      </w:r>
      <w:bookmarkEnd w:id="0"/>
    </w:p>
    <w:p w:rsidR="00DC1ED0" w:rsidRDefault="00DC1ED0" w:rsidP="00DC1ED0">
      <w:pPr>
        <w:ind w:left="425" w:rightChars="858" w:right="1802" w:firstLineChars="50" w:firstLine="141"/>
        <w:outlineLvl w:val="0"/>
        <w:rPr>
          <w:b/>
          <w:bCs/>
          <w:sz w:val="28"/>
          <w:szCs w:val="28"/>
        </w:rPr>
      </w:pPr>
      <w:r w:rsidRPr="00DC1ED0">
        <w:rPr>
          <w:rFonts w:hint="eastAsia"/>
          <w:b/>
          <w:bCs/>
          <w:sz w:val="28"/>
          <w:szCs w:val="28"/>
        </w:rPr>
        <w:t>巩</w:t>
      </w:r>
      <w:r w:rsidRPr="00DC1ED0">
        <w:rPr>
          <w:b/>
          <w:bCs/>
          <w:sz w:val="28"/>
          <w:szCs w:val="28"/>
        </w:rPr>
        <w:t>固专业知识，丰富项目经验，体会团队的力量。</w:t>
      </w:r>
    </w:p>
    <w:p w:rsidR="00DC1ED0" w:rsidRDefault="00DC1ED0" w:rsidP="00DC1ED0">
      <w:pPr>
        <w:ind w:left="425" w:rightChars="858" w:right="1802" w:firstLineChars="50" w:firstLine="141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掌握这学期学到的</w:t>
      </w:r>
      <w:r>
        <w:rPr>
          <w:rFonts w:hint="eastAsia"/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>TML+CSS</w:t>
      </w:r>
      <w:r>
        <w:rPr>
          <w:rFonts w:hint="eastAsia"/>
          <w:b/>
          <w:bCs/>
          <w:sz w:val="28"/>
          <w:szCs w:val="28"/>
        </w:rPr>
        <w:t>知识。</w:t>
      </w:r>
    </w:p>
    <w:p w:rsidR="00DC1ED0" w:rsidRDefault="00DC1ED0" w:rsidP="00DC1ED0">
      <w:pPr>
        <w:ind w:left="425" w:rightChars="858" w:right="1802" w:firstLineChars="50" w:firstLine="141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掌握</w:t>
      </w:r>
      <w:proofErr w:type="spellStart"/>
      <w:r>
        <w:rPr>
          <w:rFonts w:hint="eastAsia"/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>B</w:t>
      </w:r>
      <w:r>
        <w:rPr>
          <w:rFonts w:hint="eastAsia"/>
          <w:b/>
          <w:bCs/>
          <w:sz w:val="28"/>
          <w:szCs w:val="28"/>
        </w:rPr>
        <w:t>uil</w:t>
      </w:r>
      <w:r>
        <w:rPr>
          <w:b/>
          <w:bCs/>
          <w:sz w:val="28"/>
          <w:szCs w:val="28"/>
        </w:rPr>
        <w:t>der</w:t>
      </w:r>
      <w:proofErr w:type="spellEnd"/>
      <w:r>
        <w:rPr>
          <w:rFonts w:hint="eastAsia"/>
          <w:b/>
          <w:bCs/>
          <w:sz w:val="28"/>
          <w:szCs w:val="28"/>
        </w:rPr>
        <w:t>和</w:t>
      </w:r>
      <w:r>
        <w:rPr>
          <w:rFonts w:hint="eastAsia"/>
          <w:b/>
          <w:bCs/>
          <w:sz w:val="28"/>
          <w:szCs w:val="28"/>
        </w:rPr>
        <w:t>Visual</w:t>
      </w:r>
      <w:r>
        <w:rPr>
          <w:b/>
          <w:bCs/>
          <w:sz w:val="28"/>
          <w:szCs w:val="28"/>
        </w:rPr>
        <w:t xml:space="preserve"> Studio Code </w:t>
      </w:r>
      <w:r>
        <w:rPr>
          <w:rFonts w:hint="eastAsia"/>
          <w:b/>
          <w:bCs/>
          <w:sz w:val="28"/>
          <w:szCs w:val="28"/>
        </w:rPr>
        <w:t>软件的使用。</w:t>
      </w:r>
    </w:p>
    <w:p w:rsidR="00B36BA7" w:rsidRDefault="00DC1ED0" w:rsidP="00B36BA7">
      <w:pPr>
        <w:ind w:left="425" w:rightChars="858" w:right="1802" w:firstLineChars="50" w:firstLine="141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掌握前端开发的规范</w:t>
      </w:r>
      <w:r w:rsidRPr="00DC1ED0">
        <w:rPr>
          <w:b/>
          <w:bCs/>
          <w:sz w:val="28"/>
          <w:szCs w:val="28"/>
        </w:rPr>
        <w:t>。</w:t>
      </w:r>
      <w:bookmarkStart w:id="1" w:name="_Toc598"/>
    </w:p>
    <w:p w:rsidR="00555CB9" w:rsidRDefault="00B36BA7" w:rsidP="00B36BA7">
      <w:pPr>
        <w:ind w:rightChars="858" w:right="1802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二、实训的意义：</w:t>
      </w:r>
      <w:bookmarkEnd w:id="1"/>
    </w:p>
    <w:p w:rsidR="00DC1ED0" w:rsidRPr="00DC1ED0" w:rsidRDefault="00DC1ED0" w:rsidP="00DC1ED0">
      <w:pPr>
        <w:ind w:firstLineChars="200" w:firstLine="562"/>
        <w:outlineLvl w:val="0"/>
        <w:rPr>
          <w:b/>
          <w:bCs/>
          <w:sz w:val="28"/>
          <w:szCs w:val="28"/>
        </w:rPr>
      </w:pPr>
      <w:r w:rsidRPr="00DC1ED0">
        <w:rPr>
          <w:b/>
          <w:bCs/>
          <w:sz w:val="28"/>
          <w:szCs w:val="28"/>
        </w:rPr>
        <w:t>实训即把大学生在企业等用人单位的内训模式转化为教育的模式。向企业对人才的真实需求，自主研发针对大学生群体的课程，引入有企业从业背景和丰富实践经验的实训教师，运用当期运行的真实项目，实施案例教学；按照企业的实际用人需求，定向培养具有职业品行素质和行业领域知识的技能型人才。</w:t>
      </w:r>
      <w:r w:rsidRPr="00DC1ED0">
        <w:rPr>
          <w:rFonts w:hint="eastAsia"/>
          <w:b/>
          <w:bCs/>
          <w:sz w:val="28"/>
          <w:szCs w:val="28"/>
        </w:rPr>
        <w:t>而这次实训使我们更好的掌握了本学期所学的知识，在一定程度上提高了我们自身的竞争力，</w:t>
      </w:r>
    </w:p>
    <w:p w:rsidR="00DC1ED0" w:rsidRPr="00DC1ED0" w:rsidRDefault="00DC1ED0" w:rsidP="00DC1ED0">
      <w:pPr>
        <w:ind w:firstLineChars="200" w:firstLine="562"/>
        <w:outlineLvl w:val="0"/>
        <w:rPr>
          <w:b/>
          <w:bCs/>
          <w:sz w:val="28"/>
          <w:szCs w:val="28"/>
        </w:rPr>
      </w:pPr>
      <w:r w:rsidRPr="00DC1ED0">
        <w:rPr>
          <w:rFonts w:hint="eastAsia"/>
          <w:b/>
          <w:bCs/>
          <w:sz w:val="28"/>
          <w:szCs w:val="28"/>
        </w:rPr>
        <w:t>使我们更好的认识到了自己的所学，同时也提高了自身的专业素养，</w:t>
      </w:r>
    </w:p>
    <w:p w:rsidR="00DC1ED0" w:rsidRPr="00DC1ED0" w:rsidRDefault="00DC1ED0" w:rsidP="00DC1ED0">
      <w:pPr>
        <w:ind w:firstLineChars="200" w:firstLine="562"/>
        <w:outlineLvl w:val="0"/>
        <w:rPr>
          <w:rFonts w:hint="eastAsia"/>
          <w:b/>
          <w:bCs/>
          <w:sz w:val="28"/>
          <w:szCs w:val="28"/>
        </w:rPr>
      </w:pPr>
      <w:r w:rsidRPr="00DC1ED0">
        <w:rPr>
          <w:rFonts w:hint="eastAsia"/>
          <w:b/>
          <w:bCs/>
          <w:sz w:val="28"/>
          <w:szCs w:val="28"/>
        </w:rPr>
        <w:t>通过实际的操作，能使我们更好的掌握开发工具的使用，加深对专业知识的理解，提高实际动手能力，而且在实际操作中能更好的对所学知识形成较完整的认识，并且在遇到问题到解决问题的过程中能更好的增强我们自身的能力，这次实训使我对自己所掌握的知识有了原来一个全新的认识。</w:t>
      </w:r>
    </w:p>
    <w:p w:rsidR="00622B52" w:rsidRDefault="00DC1ED0" w:rsidP="00622B52">
      <w:pPr>
        <w:ind w:firstLineChars="200" w:firstLine="562"/>
        <w:outlineLvl w:val="0"/>
        <w:rPr>
          <w:rFonts w:hint="eastAsia"/>
          <w:b/>
          <w:bCs/>
          <w:sz w:val="28"/>
          <w:szCs w:val="28"/>
        </w:rPr>
      </w:pPr>
      <w:r w:rsidRPr="00DC1ED0">
        <w:rPr>
          <w:b/>
          <w:bCs/>
          <w:sz w:val="28"/>
          <w:szCs w:val="28"/>
        </w:rPr>
        <w:t>这次实训是我们步向职业程序设计师的阶梯</w:t>
      </w:r>
      <w:r>
        <w:rPr>
          <w:rFonts w:hint="eastAsia"/>
          <w:b/>
          <w:bCs/>
          <w:sz w:val="28"/>
          <w:szCs w:val="28"/>
        </w:rPr>
        <w:t>。</w:t>
      </w:r>
      <w:bookmarkStart w:id="2" w:name="_Toc2781"/>
      <w:bookmarkStart w:id="3" w:name="_GoBack"/>
      <w:bookmarkEnd w:id="3"/>
    </w:p>
    <w:p w:rsidR="00DC1ED0" w:rsidRPr="00B36BA7" w:rsidRDefault="00B36BA7" w:rsidP="00B36BA7">
      <w:pPr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</w:t>
      </w:r>
      <w:r w:rsidR="00555CB9" w:rsidRPr="00B36BA7">
        <w:rPr>
          <w:rFonts w:hint="eastAsia"/>
          <w:b/>
          <w:bCs/>
          <w:sz w:val="28"/>
          <w:szCs w:val="28"/>
        </w:rPr>
        <w:t>实训时间：</w:t>
      </w:r>
      <w:bookmarkEnd w:id="2"/>
    </w:p>
    <w:p w:rsidR="00555CB9" w:rsidRDefault="00DC1ED0" w:rsidP="00DC1ED0">
      <w:pPr>
        <w:ind w:left="720" w:rightChars="858" w:right="1802"/>
        <w:outlineLvl w:val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2019</w:t>
      </w:r>
      <w:r>
        <w:rPr>
          <w:rFonts w:hint="eastAsia"/>
          <w:b/>
          <w:bCs/>
          <w:sz w:val="28"/>
          <w:szCs w:val="28"/>
        </w:rPr>
        <w:t>年</w:t>
      </w:r>
      <w:r>
        <w:rPr>
          <w:rFonts w:hint="eastAsia"/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月</w:t>
      </w:r>
      <w:r>
        <w:rPr>
          <w:rFonts w:hint="eastAsia"/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日</w:t>
      </w:r>
      <w:r>
        <w:rPr>
          <w:b/>
          <w:bCs/>
          <w:sz w:val="28"/>
          <w:szCs w:val="28"/>
        </w:rPr>
        <w:t>—</w:t>
      </w:r>
      <w:r>
        <w:rPr>
          <w:rFonts w:hint="eastAsia"/>
          <w:b/>
          <w:bCs/>
          <w:sz w:val="28"/>
          <w:szCs w:val="28"/>
        </w:rPr>
        <w:t>2019</w:t>
      </w:r>
      <w:r>
        <w:rPr>
          <w:rFonts w:hint="eastAsia"/>
          <w:b/>
          <w:bCs/>
          <w:sz w:val="28"/>
          <w:szCs w:val="28"/>
        </w:rPr>
        <w:t>年</w:t>
      </w:r>
      <w:r>
        <w:rPr>
          <w:rFonts w:hint="eastAsia"/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月</w:t>
      </w:r>
      <w:r>
        <w:rPr>
          <w:rFonts w:hint="eastAsia"/>
          <w:b/>
          <w:bCs/>
          <w:sz w:val="28"/>
          <w:szCs w:val="28"/>
        </w:rPr>
        <w:t>11</w:t>
      </w:r>
      <w:r>
        <w:rPr>
          <w:rFonts w:hint="eastAsia"/>
          <w:b/>
          <w:bCs/>
          <w:sz w:val="28"/>
          <w:szCs w:val="28"/>
        </w:rPr>
        <w:t>日</w:t>
      </w:r>
    </w:p>
    <w:p w:rsidR="00DC1ED0" w:rsidRDefault="00B36BA7" w:rsidP="00B36BA7">
      <w:pPr>
        <w:ind w:rightChars="858" w:right="1802"/>
        <w:outlineLvl w:val="0"/>
        <w:rPr>
          <w:b/>
          <w:bCs/>
          <w:sz w:val="28"/>
          <w:szCs w:val="28"/>
        </w:rPr>
      </w:pPr>
      <w:bookmarkStart w:id="4" w:name="_Toc17832"/>
      <w:r>
        <w:rPr>
          <w:rFonts w:hint="eastAsia"/>
          <w:b/>
          <w:bCs/>
          <w:sz w:val="28"/>
          <w:szCs w:val="28"/>
        </w:rPr>
        <w:t>四、实训的地址：</w:t>
      </w:r>
      <w:bookmarkEnd w:id="4"/>
    </w:p>
    <w:p w:rsidR="00555CB9" w:rsidRDefault="00DC1ED0" w:rsidP="00DC1ED0">
      <w:pPr>
        <w:ind w:left="300" w:rightChars="858" w:right="1802" w:firstLine="420"/>
        <w:outlineLvl w:val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四川水利职业技术学院信息楼（</w:t>
      </w:r>
      <w:r>
        <w:rPr>
          <w:rFonts w:hint="eastAsia"/>
          <w:b/>
          <w:bCs/>
          <w:sz w:val="28"/>
          <w:szCs w:val="28"/>
        </w:rPr>
        <w:t>203</w:t>
      </w:r>
      <w:r>
        <w:rPr>
          <w:rFonts w:hint="eastAsia"/>
          <w:b/>
          <w:bCs/>
          <w:sz w:val="28"/>
          <w:szCs w:val="28"/>
        </w:rPr>
        <w:t>教室）</w:t>
      </w:r>
    </w:p>
    <w:p w:rsidR="00555CB9" w:rsidRDefault="00555CB9">
      <w:pPr>
        <w:ind w:rightChars="858" w:right="1802"/>
        <w:outlineLvl w:val="0"/>
        <w:rPr>
          <w:rFonts w:hint="eastAsia"/>
          <w:b/>
          <w:bCs/>
          <w:sz w:val="28"/>
          <w:szCs w:val="28"/>
        </w:rPr>
      </w:pPr>
      <w:bookmarkStart w:id="5" w:name="_Toc20244"/>
      <w:r>
        <w:rPr>
          <w:rFonts w:hint="eastAsia"/>
          <w:b/>
          <w:bCs/>
          <w:sz w:val="28"/>
          <w:szCs w:val="28"/>
        </w:rPr>
        <w:t>五、实训过程</w:t>
      </w:r>
      <w:bookmarkEnd w:id="5"/>
    </w:p>
    <w:p w:rsidR="00555CB9" w:rsidRDefault="00555CB9">
      <w:pPr>
        <w:numPr>
          <w:ilvl w:val="0"/>
          <w:numId w:val="2"/>
        </w:numPr>
        <w:tabs>
          <w:tab w:val="left" w:pos="312"/>
        </w:tabs>
        <w:ind w:rightChars="857" w:right="1800" w:firstLineChars="200" w:firstLine="562"/>
        <w:outlineLvl w:val="1"/>
        <w:rPr>
          <w:b/>
          <w:bCs/>
          <w:sz w:val="28"/>
          <w:szCs w:val="28"/>
        </w:rPr>
      </w:pPr>
      <w:bookmarkStart w:id="6" w:name="_Toc8345"/>
      <w:r>
        <w:rPr>
          <w:rFonts w:hint="eastAsia"/>
          <w:b/>
          <w:bCs/>
          <w:sz w:val="28"/>
          <w:szCs w:val="28"/>
        </w:rPr>
        <w:t>项目名称：</w:t>
      </w:r>
      <w:bookmarkEnd w:id="6"/>
      <w:r w:rsidR="00DC1ED0">
        <w:rPr>
          <w:rFonts w:hint="eastAsia"/>
          <w:b/>
          <w:bCs/>
          <w:sz w:val="28"/>
          <w:szCs w:val="28"/>
        </w:rPr>
        <w:t>苏宁易购</w:t>
      </w:r>
    </w:p>
    <w:p w:rsidR="009A3BA4" w:rsidRDefault="009A3BA4" w:rsidP="009A3BA4">
      <w:pPr>
        <w:numPr>
          <w:ilvl w:val="0"/>
          <w:numId w:val="2"/>
        </w:numPr>
        <w:tabs>
          <w:tab w:val="left" w:pos="312"/>
        </w:tabs>
        <w:ind w:rightChars="857" w:right="1800" w:firstLineChars="200" w:firstLine="562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项目介绍：</w:t>
      </w:r>
    </w:p>
    <w:p w:rsidR="009A3BA4" w:rsidRPr="009A3BA4" w:rsidRDefault="009A3BA4" w:rsidP="00B36BA7">
      <w:pPr>
        <w:tabs>
          <w:tab w:val="left" w:pos="312"/>
        </w:tabs>
        <w:ind w:left="562" w:firstLineChars="200" w:firstLine="562"/>
        <w:outlineLvl w:val="1"/>
        <w:rPr>
          <w:rFonts w:hint="eastAsia"/>
          <w:b/>
          <w:bCs/>
          <w:sz w:val="28"/>
          <w:szCs w:val="28"/>
        </w:rPr>
      </w:pPr>
      <w:r w:rsidRPr="009A3BA4">
        <w:rPr>
          <w:b/>
          <w:bCs/>
          <w:sz w:val="28"/>
          <w:szCs w:val="28"/>
        </w:rPr>
        <w:t>苏宁易购是一个电商网站，网页结构比较复杂，主页包括了头部广告栏、导航栏、主广告栏、右侧浮动栏、商品内容和底部版权声明。其他网页包括登录、注册、订单、个人信息、会员、购物车等页面，相对主页来说较为简单，但是美观大方。我们在制作的时候加入了少量动画，使界面更生动，但是没有眼花缭乱的感觉。我希望这个项目能够给人一种美丽但不华丽，简洁但不简单的直观感受。</w:t>
      </w:r>
    </w:p>
    <w:p w:rsidR="009A3BA4" w:rsidRDefault="009A3BA4" w:rsidP="00B36BA7">
      <w:pPr>
        <w:numPr>
          <w:ilvl w:val="0"/>
          <w:numId w:val="2"/>
        </w:numPr>
        <w:tabs>
          <w:tab w:val="left" w:pos="312"/>
        </w:tabs>
        <w:ind w:firstLineChars="200" w:firstLine="562"/>
        <w:outlineLvl w:val="1"/>
        <w:rPr>
          <w:b/>
          <w:bCs/>
          <w:sz w:val="28"/>
          <w:szCs w:val="28"/>
        </w:rPr>
      </w:pPr>
      <w:bookmarkStart w:id="7" w:name="_Toc20766"/>
      <w:r w:rsidRPr="009A3BA4">
        <w:rPr>
          <w:rFonts w:hint="eastAsia"/>
          <w:b/>
          <w:bCs/>
          <w:sz w:val="28"/>
          <w:szCs w:val="28"/>
        </w:rPr>
        <w:t>选择该网页的原因</w:t>
      </w:r>
      <w:r>
        <w:rPr>
          <w:rFonts w:hint="eastAsia"/>
          <w:b/>
          <w:bCs/>
          <w:sz w:val="28"/>
          <w:szCs w:val="28"/>
        </w:rPr>
        <w:t>：</w:t>
      </w:r>
    </w:p>
    <w:p w:rsidR="009A3BA4" w:rsidRPr="009A3BA4" w:rsidRDefault="009A3BA4" w:rsidP="00B36BA7">
      <w:pPr>
        <w:tabs>
          <w:tab w:val="left" w:pos="312"/>
        </w:tabs>
        <w:ind w:left="562"/>
        <w:outlineLvl w:val="1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9A3BA4">
        <w:rPr>
          <w:b/>
          <w:bCs/>
          <w:sz w:val="28"/>
          <w:szCs w:val="28"/>
          <w:lang w:val="en-GB"/>
        </w:rPr>
        <w:t>我选择苏宁易购作为项目模板的原因是</w:t>
      </w:r>
      <w:r w:rsidRPr="009A3BA4">
        <w:rPr>
          <w:rFonts w:hint="eastAsia"/>
          <w:b/>
          <w:bCs/>
          <w:sz w:val="28"/>
          <w:szCs w:val="28"/>
        </w:rPr>
        <w:t>相比其他网页用几张大图作为背景相比，</w:t>
      </w:r>
      <w:r w:rsidRPr="009A3BA4">
        <w:rPr>
          <w:rFonts w:hint="eastAsia"/>
          <w:b/>
          <w:bCs/>
          <w:sz w:val="28"/>
          <w:szCs w:val="28"/>
          <w:lang w:val="en-GB"/>
        </w:rPr>
        <w:t>苏宁易购的网页</w:t>
      </w:r>
      <w:r w:rsidRPr="009A3BA4">
        <w:rPr>
          <w:rFonts w:hint="eastAsia"/>
          <w:b/>
          <w:bCs/>
          <w:sz w:val="28"/>
          <w:szCs w:val="28"/>
        </w:rPr>
        <w:t>更</w:t>
      </w:r>
      <w:r w:rsidRPr="009A3BA4">
        <w:rPr>
          <w:rFonts w:hint="eastAsia"/>
          <w:b/>
          <w:bCs/>
          <w:sz w:val="28"/>
          <w:szCs w:val="28"/>
          <w:lang w:val="en-GB"/>
        </w:rPr>
        <w:t>复杂</w:t>
      </w:r>
      <w:r w:rsidRPr="009A3BA4">
        <w:rPr>
          <w:rFonts w:hint="eastAsia"/>
          <w:b/>
          <w:bCs/>
          <w:sz w:val="28"/>
          <w:szCs w:val="28"/>
        </w:rPr>
        <w:t>，能带来更多挑战，能获得更大的成就感。我喜欢挑战，所以我选了这个网页。</w:t>
      </w:r>
    </w:p>
    <w:p w:rsidR="00DC1ED0" w:rsidRDefault="009A3BA4" w:rsidP="00B36BA7">
      <w:pPr>
        <w:numPr>
          <w:ilvl w:val="0"/>
          <w:numId w:val="2"/>
        </w:numPr>
        <w:tabs>
          <w:tab w:val="left" w:pos="312"/>
        </w:tabs>
        <w:ind w:firstLineChars="200" w:firstLine="562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项目的意义：</w:t>
      </w:r>
      <w:bookmarkEnd w:id="7"/>
    </w:p>
    <w:p w:rsidR="00DC1ED0" w:rsidRPr="00DC1ED0" w:rsidRDefault="00DC1ED0" w:rsidP="00B36BA7">
      <w:pPr>
        <w:tabs>
          <w:tab w:val="left" w:pos="312"/>
        </w:tabs>
        <w:ind w:left="562" w:firstLineChars="200" w:firstLine="562"/>
        <w:outlineLvl w:val="1"/>
        <w:rPr>
          <w:rFonts w:hint="eastAsia"/>
          <w:b/>
          <w:bCs/>
          <w:sz w:val="28"/>
          <w:szCs w:val="28"/>
        </w:rPr>
      </w:pPr>
      <w:r w:rsidRPr="00DC1ED0">
        <w:rPr>
          <w:rFonts w:hint="eastAsia"/>
          <w:b/>
          <w:bCs/>
          <w:sz w:val="28"/>
          <w:szCs w:val="28"/>
        </w:rPr>
        <w:t>通过这个实训项目来掌握度开发工具的使用，并巩固所学的</w:t>
      </w:r>
      <w:r w:rsidRPr="00DC1ED0">
        <w:rPr>
          <w:rFonts w:hint="eastAsia"/>
          <w:b/>
          <w:bCs/>
          <w:sz w:val="28"/>
          <w:szCs w:val="28"/>
        </w:rPr>
        <w:t>HTML5</w:t>
      </w:r>
      <w:r w:rsidRPr="00DC1ED0">
        <w:rPr>
          <w:rFonts w:hint="eastAsia"/>
          <w:b/>
          <w:bCs/>
          <w:sz w:val="28"/>
          <w:szCs w:val="28"/>
        </w:rPr>
        <w:t>和</w:t>
      </w:r>
      <w:r w:rsidRPr="00DC1ED0">
        <w:rPr>
          <w:rFonts w:hint="eastAsia"/>
          <w:b/>
          <w:bCs/>
          <w:sz w:val="28"/>
          <w:szCs w:val="28"/>
        </w:rPr>
        <w:t>CSS3</w:t>
      </w:r>
      <w:r w:rsidRPr="00DC1ED0">
        <w:rPr>
          <w:rFonts w:hint="eastAsia"/>
          <w:b/>
          <w:bCs/>
          <w:sz w:val="28"/>
          <w:szCs w:val="28"/>
        </w:rPr>
        <w:t>，在制作网页的过程中分析出不同代码在网页中所起的作用，并且在遇到困难之后，寻找解决问题的办法，在这个过程中慢慢的掌握</w:t>
      </w:r>
      <w:r w:rsidRPr="00DC1ED0">
        <w:rPr>
          <w:rFonts w:hint="eastAsia"/>
          <w:b/>
          <w:bCs/>
          <w:sz w:val="28"/>
          <w:szCs w:val="28"/>
        </w:rPr>
        <w:t>HMTL5</w:t>
      </w:r>
      <w:r w:rsidRPr="00DC1ED0">
        <w:rPr>
          <w:rFonts w:hint="eastAsia"/>
          <w:b/>
          <w:bCs/>
          <w:sz w:val="28"/>
          <w:szCs w:val="28"/>
        </w:rPr>
        <w:t>和</w:t>
      </w:r>
      <w:r w:rsidRPr="00DC1ED0">
        <w:rPr>
          <w:rFonts w:hint="eastAsia"/>
          <w:b/>
          <w:bCs/>
          <w:sz w:val="28"/>
          <w:szCs w:val="28"/>
        </w:rPr>
        <w:t>CSS3</w:t>
      </w:r>
      <w:r w:rsidRPr="00DC1ED0">
        <w:rPr>
          <w:rFonts w:hint="eastAsia"/>
          <w:b/>
          <w:bCs/>
          <w:sz w:val="28"/>
          <w:szCs w:val="28"/>
        </w:rPr>
        <w:t>的在网页中的运用，通过都这个项目制作，能使每个组员更好的掌握所学，来提升自身的职业素养，在符合组员实际的情况下，更好的发挥每个人的特长以及所学的专业知识，因此通过对这次的项目制作，能更好的提高自身的竞争力，挖掘自身潜力，</w:t>
      </w:r>
      <w:r w:rsidRPr="00DC1ED0">
        <w:rPr>
          <w:rFonts w:hint="eastAsia"/>
          <w:b/>
          <w:bCs/>
          <w:sz w:val="28"/>
          <w:szCs w:val="28"/>
        </w:rPr>
        <w:lastRenderedPageBreak/>
        <w:t>并且在项目中熟悉团队协作各个环节，好使自己能在以后的日子里更好的发挥自己的特长，增强自身的能力，而且这次的项目也是对自身能力的检测，能让自己认识到自身的一些不足的地方，同时，也能让自己脱离书上的知识，增强实际动手能力，使自己能对所学的专业知识形成一个系统的、完整的认识，提高团队协作能力，而在项目制作过程中所遇到的每一件事情，都将成为我们自己向前的动力。</w:t>
      </w:r>
    </w:p>
    <w:p w:rsidR="00555CB9" w:rsidRDefault="00555CB9">
      <w:pPr>
        <w:numPr>
          <w:ilvl w:val="0"/>
          <w:numId w:val="2"/>
        </w:numPr>
        <w:tabs>
          <w:tab w:val="left" w:pos="312"/>
        </w:tabs>
        <w:ind w:rightChars="857" w:right="1800" w:firstLineChars="200" w:firstLine="562"/>
        <w:outlineLvl w:val="1"/>
        <w:rPr>
          <w:b/>
          <w:bCs/>
          <w:sz w:val="28"/>
          <w:szCs w:val="28"/>
        </w:rPr>
      </w:pPr>
      <w:bookmarkStart w:id="8" w:name="_Toc17664"/>
      <w:r>
        <w:rPr>
          <w:rFonts w:hint="eastAsia"/>
          <w:b/>
          <w:bCs/>
          <w:sz w:val="28"/>
          <w:szCs w:val="28"/>
        </w:rPr>
        <w:t>项目的元素：</w:t>
      </w:r>
      <w:bookmarkEnd w:id="8"/>
    </w:p>
    <w:p w:rsidR="00DC1ED0" w:rsidRDefault="00B36BA7" w:rsidP="00DC1ED0">
      <w:pPr>
        <w:ind w:rightChars="857" w:right="1800"/>
        <w:outlineLvl w:val="1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443855" cy="4978400"/>
            <wp:effectExtent l="0" t="25400" r="0" b="12700"/>
            <wp:docPr id="17" name="图示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DC1ED0" w:rsidRDefault="00470445" w:rsidP="00DC1ED0">
      <w:pPr>
        <w:ind w:rightChars="857" w:right="180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0850BC">
        <w:rPr>
          <w:b/>
          <w:bCs/>
          <w:sz w:val="28"/>
          <w:szCs w:val="28"/>
        </w:rPr>
        <w:t>A</w:t>
      </w:r>
      <w:r w:rsidR="000850BC">
        <w:rPr>
          <w:rFonts w:hint="eastAsia"/>
          <w:b/>
          <w:bCs/>
          <w:sz w:val="28"/>
          <w:szCs w:val="28"/>
        </w:rPr>
        <w:t>．</w:t>
      </w:r>
      <w:r>
        <w:rPr>
          <w:rFonts w:hint="eastAsia"/>
          <w:b/>
          <w:bCs/>
          <w:sz w:val="28"/>
          <w:szCs w:val="28"/>
        </w:rPr>
        <w:t>首页</w:t>
      </w:r>
    </w:p>
    <w:p w:rsidR="00470445" w:rsidRDefault="00470445" w:rsidP="0084515B">
      <w:pPr>
        <w:ind w:leftChars="600" w:left="1260" w:firstLineChars="200" w:firstLine="562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首页包含顶部广告条、导航栏、轮播图、内容</w:t>
      </w:r>
      <w:r w:rsidR="0084515B">
        <w:rPr>
          <w:rFonts w:hint="eastAsia"/>
          <w:b/>
          <w:bCs/>
          <w:sz w:val="28"/>
          <w:szCs w:val="28"/>
        </w:rPr>
        <w:t>页</w:t>
      </w:r>
      <w:r>
        <w:rPr>
          <w:rFonts w:hint="eastAsia"/>
          <w:b/>
          <w:bCs/>
          <w:sz w:val="28"/>
          <w:szCs w:val="28"/>
        </w:rPr>
        <w:t>、右侧浮动</w:t>
      </w:r>
      <w:r>
        <w:rPr>
          <w:rFonts w:hint="eastAsia"/>
          <w:b/>
          <w:bCs/>
          <w:sz w:val="28"/>
          <w:szCs w:val="28"/>
        </w:rPr>
        <w:lastRenderedPageBreak/>
        <w:t>栏和底部版权声明</w:t>
      </w:r>
      <w:r w:rsidR="0084515B">
        <w:rPr>
          <w:rFonts w:hint="eastAsia"/>
          <w:b/>
          <w:bCs/>
          <w:sz w:val="28"/>
          <w:szCs w:val="28"/>
        </w:rPr>
        <w:t>。</w:t>
      </w:r>
      <w:r>
        <w:rPr>
          <w:rFonts w:hint="eastAsia"/>
          <w:b/>
          <w:bCs/>
          <w:sz w:val="28"/>
          <w:szCs w:val="28"/>
        </w:rPr>
        <w:t>顶部广告条可以通过右上角的</w:t>
      </w:r>
      <w:r>
        <w:rPr>
          <w:rFonts w:hint="eastAsia"/>
          <w:b/>
          <w:bCs/>
          <w:sz w:val="28"/>
          <w:szCs w:val="28"/>
        </w:rPr>
        <w:t>X</w:t>
      </w:r>
      <w:r>
        <w:rPr>
          <w:rFonts w:hint="eastAsia"/>
          <w:b/>
          <w:bCs/>
          <w:sz w:val="28"/>
          <w:szCs w:val="28"/>
        </w:rPr>
        <w:t>关闭</w:t>
      </w:r>
      <w:r w:rsidR="0084515B">
        <w:rPr>
          <w:rFonts w:hint="eastAsia"/>
          <w:b/>
          <w:bCs/>
          <w:sz w:val="28"/>
          <w:szCs w:val="28"/>
        </w:rPr>
        <w:t>。导航栏指向它的时候，背景会变为白色，字会变为深黄色，并弹出下拉菜单。轮播图界面上边，会有一个指向时浮出一个三角形的效果，左侧列表指向时，会从黑底白字变成白底黑字，并在右侧弹出浮动框覆盖住轮播图。内容页背景带有浅灰色，但是相应内容的背景是白色，就有一个反差的效果。右侧浮动栏使用了全局绝对定位，指向链接时图片会变为白色，背景为变为深黄色，并在左侧弹出黄底黑字的提示框。底部版权声明出现在项目的所有网页中。</w:t>
      </w:r>
    </w:p>
    <w:p w:rsidR="0084515B" w:rsidRDefault="000850BC" w:rsidP="000850BC">
      <w:pPr>
        <w:outlineLvl w:val="1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B</w:t>
      </w:r>
      <w:r>
        <w:rPr>
          <w:rFonts w:hint="eastAsia"/>
          <w:b/>
          <w:bCs/>
          <w:sz w:val="28"/>
          <w:szCs w:val="28"/>
        </w:rPr>
        <w:t>．登录</w:t>
      </w:r>
    </w:p>
    <w:p w:rsidR="000850BC" w:rsidRDefault="000850BC" w:rsidP="000850BC">
      <w:pPr>
        <w:ind w:left="1260" w:firstLine="42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登录页面顶部是</w:t>
      </w:r>
      <w:r>
        <w:rPr>
          <w:b/>
          <w:bCs/>
          <w:sz w:val="28"/>
          <w:szCs w:val="28"/>
        </w:rPr>
        <w:t>logo</w:t>
      </w:r>
      <w:r>
        <w:rPr>
          <w:rFonts w:hint="eastAsia"/>
          <w:b/>
          <w:bCs/>
          <w:sz w:val="28"/>
          <w:szCs w:val="28"/>
        </w:rPr>
        <w:t>，然后是一张大的背景图片，图片右侧是登录框，下方是版权声明。</w:t>
      </w:r>
    </w:p>
    <w:p w:rsidR="000850BC" w:rsidRDefault="000850BC" w:rsidP="000850BC">
      <w:pPr>
        <w:ind w:left="840" w:firstLine="42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>
        <w:rPr>
          <w:rFonts w:hint="eastAsia"/>
          <w:b/>
          <w:bCs/>
          <w:sz w:val="28"/>
          <w:szCs w:val="28"/>
        </w:rPr>
        <w:t>．注册</w:t>
      </w:r>
    </w:p>
    <w:p w:rsidR="000850BC" w:rsidRDefault="000850BC" w:rsidP="000850BC">
      <w:pPr>
        <w:ind w:left="840" w:firstLine="42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注册页面包含注册界面和下方的版权声明。</w:t>
      </w:r>
    </w:p>
    <w:p w:rsidR="000850BC" w:rsidRDefault="000850BC" w:rsidP="000850BC">
      <w:pPr>
        <w:ind w:left="840" w:firstLine="42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</w:t>
      </w:r>
      <w:r>
        <w:rPr>
          <w:rFonts w:hint="eastAsia"/>
          <w:b/>
          <w:bCs/>
          <w:sz w:val="28"/>
          <w:szCs w:val="28"/>
        </w:rPr>
        <w:t>．订单</w:t>
      </w:r>
    </w:p>
    <w:p w:rsidR="000850BC" w:rsidRDefault="000850BC" w:rsidP="000850BC">
      <w:pPr>
        <w:ind w:leftChars="600" w:left="1260" w:firstLine="42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订单页面包含</w:t>
      </w:r>
      <w:r w:rsidR="0059464B">
        <w:rPr>
          <w:rFonts w:hint="eastAsia"/>
          <w:b/>
          <w:bCs/>
          <w:sz w:val="28"/>
          <w:szCs w:val="28"/>
        </w:rPr>
        <w:t>顶部</w:t>
      </w:r>
      <w:r>
        <w:rPr>
          <w:rFonts w:hint="eastAsia"/>
          <w:b/>
          <w:bCs/>
          <w:sz w:val="28"/>
          <w:szCs w:val="28"/>
        </w:rPr>
        <w:t>和主页一样的导航条，然后是我的易购导航条，然后主要部分有一个左侧的列表栏和右侧的订单页面，下方是版权声明。</w:t>
      </w:r>
    </w:p>
    <w:p w:rsidR="000850BC" w:rsidRDefault="000850BC" w:rsidP="000850BC">
      <w:pPr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E</w:t>
      </w:r>
      <w:r>
        <w:rPr>
          <w:rFonts w:hint="eastAsia"/>
          <w:b/>
          <w:bCs/>
          <w:sz w:val="28"/>
          <w:szCs w:val="28"/>
        </w:rPr>
        <w:t>．个人信息</w:t>
      </w:r>
    </w:p>
    <w:p w:rsidR="000850BC" w:rsidRDefault="000850BC" w:rsidP="000850BC">
      <w:pPr>
        <w:ind w:leftChars="600" w:left="126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个人信息页面和订单页面一样，有</w:t>
      </w:r>
      <w:r w:rsidR="0059464B">
        <w:rPr>
          <w:rFonts w:hint="eastAsia"/>
          <w:b/>
          <w:bCs/>
          <w:sz w:val="28"/>
          <w:szCs w:val="28"/>
        </w:rPr>
        <w:t>顶部</w:t>
      </w:r>
      <w:r>
        <w:rPr>
          <w:rFonts w:hint="eastAsia"/>
          <w:b/>
          <w:bCs/>
          <w:sz w:val="28"/>
          <w:szCs w:val="28"/>
        </w:rPr>
        <w:t>导航条、我的易购导航条、左侧列表栏和下方版权声明，然后主要部分右侧是个人信息页面。</w:t>
      </w:r>
    </w:p>
    <w:p w:rsidR="000850BC" w:rsidRDefault="000850BC" w:rsidP="000850BC">
      <w:pPr>
        <w:ind w:leftChars="600" w:left="126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</w:t>
      </w:r>
      <w:r>
        <w:rPr>
          <w:rFonts w:hint="eastAsia"/>
          <w:b/>
          <w:bCs/>
          <w:sz w:val="28"/>
          <w:szCs w:val="28"/>
        </w:rPr>
        <w:t>．购物车</w:t>
      </w:r>
    </w:p>
    <w:p w:rsidR="000850BC" w:rsidRDefault="000850BC" w:rsidP="000850BC">
      <w:pPr>
        <w:ind w:leftChars="600" w:left="126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购物车页面包含</w:t>
      </w:r>
      <w:r w:rsidR="0059464B">
        <w:rPr>
          <w:rFonts w:hint="eastAsia"/>
          <w:b/>
          <w:bCs/>
          <w:sz w:val="28"/>
          <w:szCs w:val="28"/>
        </w:rPr>
        <w:t>主页导航条、</w:t>
      </w:r>
      <w:r w:rsidR="0059464B">
        <w:rPr>
          <w:rFonts w:hint="eastAsia"/>
          <w:b/>
          <w:bCs/>
          <w:sz w:val="28"/>
          <w:szCs w:val="28"/>
        </w:rPr>
        <w:t>l</w:t>
      </w:r>
      <w:r w:rsidR="0059464B">
        <w:rPr>
          <w:b/>
          <w:bCs/>
          <w:sz w:val="28"/>
          <w:szCs w:val="28"/>
        </w:rPr>
        <w:t>ogo</w:t>
      </w:r>
      <w:r w:rsidR="0059464B">
        <w:rPr>
          <w:rFonts w:hint="eastAsia"/>
          <w:b/>
          <w:bCs/>
          <w:sz w:val="28"/>
          <w:szCs w:val="28"/>
        </w:rPr>
        <w:t>、购物车栏、商品栏和下方版权声明</w:t>
      </w:r>
    </w:p>
    <w:p w:rsidR="0059464B" w:rsidRDefault="0059464B" w:rsidP="000850BC">
      <w:pPr>
        <w:ind w:leftChars="600" w:left="1260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</w:t>
      </w:r>
      <w:r>
        <w:rPr>
          <w:rFonts w:hint="eastAsia"/>
          <w:b/>
          <w:bCs/>
          <w:sz w:val="28"/>
          <w:szCs w:val="28"/>
        </w:rPr>
        <w:t>．苏宁会员</w:t>
      </w:r>
    </w:p>
    <w:p w:rsidR="00DC1ED0" w:rsidRDefault="0059464B" w:rsidP="0059464B">
      <w:pPr>
        <w:ind w:leftChars="600" w:left="1260"/>
        <w:outlineLvl w:val="1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苏宁会员页面包含顶部导航条，</w:t>
      </w:r>
      <w:proofErr w:type="spellStart"/>
      <w:r>
        <w:rPr>
          <w:rFonts w:hint="eastAsia"/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>ip</w:t>
      </w:r>
      <w:proofErr w:type="spellEnd"/>
      <w:r>
        <w:rPr>
          <w:rFonts w:hint="eastAsia"/>
          <w:b/>
          <w:bCs/>
          <w:sz w:val="28"/>
          <w:szCs w:val="28"/>
        </w:rPr>
        <w:t>的</w:t>
      </w:r>
      <w:r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ogo</w:t>
      </w:r>
      <w:r>
        <w:rPr>
          <w:rFonts w:hint="eastAsia"/>
          <w:b/>
          <w:bCs/>
          <w:sz w:val="28"/>
          <w:szCs w:val="28"/>
        </w:rPr>
        <w:t>，</w:t>
      </w:r>
      <w:proofErr w:type="spellStart"/>
      <w:r>
        <w:rPr>
          <w:rFonts w:hint="eastAsia"/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>ip</w:t>
      </w:r>
      <w:proofErr w:type="spellEnd"/>
      <w:r>
        <w:rPr>
          <w:rFonts w:hint="eastAsia"/>
          <w:b/>
          <w:bCs/>
          <w:sz w:val="28"/>
          <w:szCs w:val="28"/>
        </w:rPr>
        <w:t>个人信息，会员专享好货，会员特色，招商合作和下方版权声明。</w:t>
      </w:r>
    </w:p>
    <w:p w:rsidR="00555CB9" w:rsidRDefault="00555CB9">
      <w:pPr>
        <w:numPr>
          <w:ilvl w:val="0"/>
          <w:numId w:val="2"/>
        </w:numPr>
        <w:tabs>
          <w:tab w:val="left" w:pos="312"/>
        </w:tabs>
        <w:ind w:rightChars="857" w:right="1800" w:firstLineChars="200" w:firstLine="562"/>
        <w:outlineLvl w:val="1"/>
        <w:rPr>
          <w:b/>
          <w:bCs/>
          <w:sz w:val="28"/>
          <w:szCs w:val="28"/>
        </w:rPr>
      </w:pPr>
      <w:bookmarkStart w:id="9" w:name="_Toc15100"/>
      <w:r>
        <w:rPr>
          <w:rFonts w:hint="eastAsia"/>
          <w:b/>
          <w:bCs/>
          <w:sz w:val="28"/>
          <w:szCs w:val="28"/>
        </w:rPr>
        <w:t>项目制作成员：</w:t>
      </w:r>
      <w:bookmarkEnd w:id="9"/>
    </w:p>
    <w:p w:rsidR="00470445" w:rsidRDefault="00470445" w:rsidP="00470445">
      <w:pPr>
        <w:ind w:left="840" w:rightChars="857" w:right="180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组长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朱方灏钧</w:t>
      </w:r>
    </w:p>
    <w:p w:rsidR="00470445" w:rsidRDefault="0059464B" w:rsidP="00470445">
      <w:pPr>
        <w:ind w:left="840" w:rightChars="857" w:right="1800"/>
        <w:outlineLvl w:val="1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组员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杨望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但源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郭巍</w:t>
      </w:r>
    </w:p>
    <w:p w:rsidR="00555CB9" w:rsidRDefault="00555CB9">
      <w:pPr>
        <w:ind w:rightChars="858" w:right="1802"/>
        <w:outlineLvl w:val="0"/>
        <w:rPr>
          <w:rFonts w:hint="eastAsia"/>
          <w:b/>
          <w:bCs/>
          <w:sz w:val="28"/>
          <w:szCs w:val="28"/>
        </w:rPr>
      </w:pPr>
      <w:bookmarkStart w:id="10" w:name="_Toc32340"/>
      <w:r>
        <w:rPr>
          <w:rFonts w:hint="eastAsia"/>
          <w:b/>
          <w:bCs/>
          <w:sz w:val="28"/>
          <w:szCs w:val="28"/>
        </w:rPr>
        <w:t>六、项目展示：</w:t>
      </w:r>
      <w:bookmarkEnd w:id="10"/>
    </w:p>
    <w:p w:rsidR="00555CB9" w:rsidRDefault="00555CB9">
      <w:pPr>
        <w:numPr>
          <w:ilvl w:val="0"/>
          <w:numId w:val="3"/>
        </w:numPr>
        <w:tabs>
          <w:tab w:val="clear" w:pos="312"/>
        </w:tabs>
        <w:ind w:rightChars="857" w:right="1800" w:firstLineChars="200" w:firstLine="562"/>
        <w:outlineLvl w:val="1"/>
        <w:rPr>
          <w:b/>
          <w:bCs/>
          <w:sz w:val="28"/>
          <w:szCs w:val="28"/>
        </w:rPr>
      </w:pPr>
      <w:bookmarkStart w:id="11" w:name="_Toc13778"/>
      <w:r>
        <w:rPr>
          <w:rFonts w:hint="eastAsia"/>
          <w:b/>
          <w:bCs/>
          <w:sz w:val="28"/>
          <w:szCs w:val="28"/>
        </w:rPr>
        <w:t>图文展示</w:t>
      </w:r>
      <w:bookmarkEnd w:id="11"/>
    </w:p>
    <w:p w:rsidR="0059464B" w:rsidRDefault="0059464B" w:rsidP="0059464B">
      <w:pPr>
        <w:ind w:rightChars="857" w:right="180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>
            <wp:extent cx="5759450" cy="36125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6B91869-BD0A-434A-81FF-20AE870FCAD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59450" cy="362013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E2879C3-C7E1-416C-88E3-E2F6C7F9A58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4B" w:rsidRDefault="0059464B" w:rsidP="0059464B">
      <w:pPr>
        <w:ind w:rightChars="857" w:right="180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>
            <wp:extent cx="5759450" cy="360108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9D2B9A6-29AF-4892-AA60-C2E0759C4F4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4B" w:rsidRDefault="0059464B" w:rsidP="0059464B">
      <w:pPr>
        <w:ind w:rightChars="857" w:right="180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59450" cy="3566795"/>
            <wp:effectExtent l="0" t="0" r="635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00E1965-A9E1-45C4-AB0F-1FCD10F883A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4B" w:rsidRDefault="0059464B" w:rsidP="0059464B">
      <w:pPr>
        <w:ind w:rightChars="857" w:right="180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>
            <wp:extent cx="5759450" cy="3618865"/>
            <wp:effectExtent l="0" t="0" r="635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E1D3313-D156-45C3-A9BF-D11B0F94E8E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4B" w:rsidRDefault="0059464B" w:rsidP="0059464B">
      <w:pPr>
        <w:ind w:rightChars="857" w:right="180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59450" cy="3604260"/>
            <wp:effectExtent l="0" t="0" r="635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80789B1-BB3E-45DE-A6A3-6E048169946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4B" w:rsidRDefault="0059464B" w:rsidP="0059464B">
      <w:pPr>
        <w:ind w:rightChars="857" w:right="180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>
            <wp:extent cx="5759450" cy="35941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5313550-6258-401C-B31F-6A969251439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4B" w:rsidRDefault="0059464B" w:rsidP="0059464B">
      <w:pPr>
        <w:ind w:rightChars="857" w:right="1800"/>
        <w:outlineLvl w:val="1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59450" cy="359854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8AE44A8-B227-4C7D-A977-8E199B597E5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52" w:rsidRDefault="00555CB9" w:rsidP="0059464B">
      <w:pPr>
        <w:ind w:rightChars="858" w:right="1802"/>
        <w:outlineLvl w:val="0"/>
        <w:rPr>
          <w:b/>
          <w:bCs/>
          <w:sz w:val="28"/>
          <w:szCs w:val="28"/>
        </w:rPr>
      </w:pPr>
      <w:bookmarkStart w:id="12" w:name="_Toc30324"/>
      <w:r>
        <w:rPr>
          <w:rFonts w:hint="eastAsia"/>
          <w:b/>
          <w:bCs/>
          <w:sz w:val="28"/>
          <w:szCs w:val="28"/>
        </w:rPr>
        <w:t>七、实训收获与体会</w:t>
      </w:r>
      <w:bookmarkEnd w:id="12"/>
    </w:p>
    <w:p w:rsidR="0059464B" w:rsidRPr="0059464B" w:rsidRDefault="0059464B" w:rsidP="00622B52">
      <w:pPr>
        <w:ind w:rightChars="858" w:right="1802" w:firstLineChars="200" w:firstLine="562"/>
        <w:outlineLvl w:val="0"/>
        <w:rPr>
          <w:rFonts w:hint="eastAsia"/>
          <w:b/>
          <w:bCs/>
          <w:sz w:val="28"/>
          <w:szCs w:val="28"/>
        </w:rPr>
      </w:pPr>
      <w:r w:rsidRPr="0059464B">
        <w:rPr>
          <w:rFonts w:hint="eastAsia"/>
          <w:b/>
          <w:bCs/>
          <w:sz w:val="28"/>
          <w:szCs w:val="28"/>
        </w:rPr>
        <w:t>通过这次实训，我收获了很多。以下是我的实训总结。</w:t>
      </w:r>
      <w:r w:rsidRPr="0059464B">
        <w:rPr>
          <w:rFonts w:hint="eastAsia"/>
          <w:b/>
          <w:bCs/>
          <w:sz w:val="28"/>
          <w:szCs w:val="28"/>
        </w:rPr>
        <w:t> </w:t>
      </w:r>
    </w:p>
    <w:p w:rsidR="0059464B" w:rsidRPr="0059464B" w:rsidRDefault="0059464B" w:rsidP="0059464B">
      <w:pPr>
        <w:tabs>
          <w:tab w:val="left" w:pos="2225"/>
        </w:tabs>
        <w:jc w:val="left"/>
        <w:rPr>
          <w:rFonts w:hint="eastAsia"/>
          <w:b/>
          <w:bCs/>
          <w:sz w:val="28"/>
          <w:szCs w:val="28"/>
        </w:rPr>
      </w:pPr>
      <w:r w:rsidRPr="0059464B">
        <w:rPr>
          <w:rFonts w:hint="eastAsia"/>
          <w:b/>
          <w:bCs/>
          <w:sz w:val="28"/>
          <w:szCs w:val="28"/>
        </w:rPr>
        <w:t>在实训中除了学到了许多新的知识，还锻炼了我做项目的能力，提高了独立思考问题、自己动手操作的能力。实训中的项目作业也使我更加有团队精神。</w:t>
      </w:r>
      <w:r w:rsidRPr="0059464B">
        <w:rPr>
          <w:rFonts w:hint="eastAsia"/>
          <w:b/>
          <w:bCs/>
          <w:sz w:val="28"/>
          <w:szCs w:val="28"/>
        </w:rPr>
        <w:t> </w:t>
      </w:r>
    </w:p>
    <w:p w:rsidR="0059464B" w:rsidRPr="0059464B" w:rsidRDefault="0059464B" w:rsidP="0059464B">
      <w:pPr>
        <w:tabs>
          <w:tab w:val="left" w:pos="2225"/>
        </w:tabs>
        <w:jc w:val="left"/>
        <w:rPr>
          <w:rFonts w:hint="eastAsia"/>
          <w:b/>
          <w:bCs/>
          <w:sz w:val="28"/>
          <w:szCs w:val="28"/>
        </w:rPr>
      </w:pPr>
      <w:r w:rsidRPr="0059464B">
        <w:rPr>
          <w:rFonts w:hint="eastAsia"/>
          <w:b/>
          <w:bCs/>
          <w:sz w:val="28"/>
          <w:szCs w:val="28"/>
        </w:rPr>
        <w:t>一、继续学习，不断充实自我。</w:t>
      </w:r>
      <w:r w:rsidRPr="0059464B">
        <w:rPr>
          <w:rFonts w:hint="eastAsia"/>
          <w:b/>
          <w:bCs/>
          <w:sz w:val="28"/>
          <w:szCs w:val="28"/>
        </w:rPr>
        <w:t>   </w:t>
      </w:r>
    </w:p>
    <w:p w:rsidR="0059464B" w:rsidRPr="0059464B" w:rsidRDefault="0059464B" w:rsidP="00622B52">
      <w:pPr>
        <w:tabs>
          <w:tab w:val="left" w:pos="2225"/>
        </w:tabs>
        <w:ind w:firstLineChars="200" w:firstLine="562"/>
        <w:jc w:val="left"/>
        <w:rPr>
          <w:rFonts w:hint="eastAsia"/>
          <w:b/>
          <w:bCs/>
          <w:sz w:val="28"/>
          <w:szCs w:val="28"/>
        </w:rPr>
      </w:pPr>
      <w:r w:rsidRPr="0059464B">
        <w:rPr>
          <w:rFonts w:hint="eastAsia"/>
          <w:b/>
          <w:bCs/>
          <w:sz w:val="28"/>
          <w:szCs w:val="28"/>
        </w:rPr>
        <w:t>在实训中除了学到了许多新的知识，了解了关于</w:t>
      </w:r>
      <w:r w:rsidRPr="0059464B">
        <w:rPr>
          <w:rFonts w:hint="eastAsia"/>
          <w:b/>
          <w:bCs/>
          <w:sz w:val="28"/>
          <w:szCs w:val="28"/>
        </w:rPr>
        <w:t>HTML5</w:t>
      </w:r>
      <w:r w:rsidRPr="0059464B">
        <w:rPr>
          <w:rFonts w:hint="eastAsia"/>
          <w:b/>
          <w:bCs/>
          <w:sz w:val="28"/>
          <w:szCs w:val="28"/>
        </w:rPr>
        <w:t>的相关知识，对互联网</w:t>
      </w:r>
      <w:r w:rsidRPr="0059464B">
        <w:rPr>
          <w:rFonts w:hint="eastAsia"/>
          <w:b/>
          <w:bCs/>
          <w:sz w:val="28"/>
          <w:szCs w:val="28"/>
        </w:rPr>
        <w:t>+</w:t>
      </w:r>
      <w:r w:rsidRPr="0059464B">
        <w:rPr>
          <w:rFonts w:hint="eastAsia"/>
          <w:b/>
          <w:bCs/>
          <w:sz w:val="28"/>
          <w:szCs w:val="28"/>
        </w:rPr>
        <w:t>有了新的认识，对于未来工作的方向也多了一种选择。</w:t>
      </w:r>
      <w:r w:rsidRPr="0059464B">
        <w:rPr>
          <w:rFonts w:hint="eastAsia"/>
          <w:b/>
          <w:bCs/>
          <w:sz w:val="28"/>
          <w:szCs w:val="28"/>
        </w:rPr>
        <w:t> </w:t>
      </w:r>
    </w:p>
    <w:p w:rsidR="0059464B" w:rsidRPr="0059464B" w:rsidRDefault="0059464B" w:rsidP="0059464B">
      <w:pPr>
        <w:tabs>
          <w:tab w:val="left" w:pos="2225"/>
        </w:tabs>
        <w:jc w:val="left"/>
        <w:rPr>
          <w:rFonts w:hint="eastAsia"/>
          <w:b/>
          <w:bCs/>
          <w:sz w:val="28"/>
          <w:szCs w:val="28"/>
        </w:rPr>
      </w:pPr>
      <w:r w:rsidRPr="0059464B">
        <w:rPr>
          <w:rFonts w:hint="eastAsia"/>
          <w:b/>
          <w:bCs/>
          <w:sz w:val="28"/>
          <w:szCs w:val="28"/>
        </w:rPr>
        <w:t>二、努力实践，不断提升自我。</w:t>
      </w:r>
      <w:r w:rsidRPr="0059464B">
        <w:rPr>
          <w:rFonts w:hint="eastAsia"/>
          <w:b/>
          <w:bCs/>
          <w:sz w:val="28"/>
          <w:szCs w:val="28"/>
        </w:rPr>
        <w:t>   </w:t>
      </w:r>
    </w:p>
    <w:p w:rsidR="0059464B" w:rsidRPr="0059464B" w:rsidRDefault="0059464B" w:rsidP="00622B52">
      <w:pPr>
        <w:tabs>
          <w:tab w:val="left" w:pos="2225"/>
        </w:tabs>
        <w:ind w:firstLineChars="200" w:firstLine="562"/>
        <w:jc w:val="left"/>
        <w:rPr>
          <w:rFonts w:hint="eastAsia"/>
          <w:b/>
          <w:bCs/>
          <w:sz w:val="28"/>
          <w:szCs w:val="28"/>
        </w:rPr>
      </w:pPr>
      <w:r w:rsidRPr="0059464B">
        <w:rPr>
          <w:rFonts w:hint="eastAsia"/>
          <w:b/>
          <w:bCs/>
          <w:sz w:val="28"/>
          <w:szCs w:val="28"/>
        </w:rPr>
        <w:t>只有将理论付诸于实践才能实现理论自身的价值，也只有将理论付诸于实践才能使理论得以检验。同样，一个人的价值也是通过实践活动来实现的，也只有通过实践才能锻炼人的品质，彰显人的意志。这次跟随老师实训完成了四个项目，和我的小伙伴们独立完成了一个小项目，满满的激</w:t>
      </w:r>
      <w:r w:rsidRPr="0059464B">
        <w:rPr>
          <w:rFonts w:hint="eastAsia"/>
          <w:b/>
          <w:bCs/>
          <w:sz w:val="28"/>
          <w:szCs w:val="28"/>
        </w:rPr>
        <w:lastRenderedPageBreak/>
        <w:t>动，未来还要更加努力。</w:t>
      </w:r>
      <w:r w:rsidRPr="0059464B">
        <w:rPr>
          <w:rFonts w:hint="eastAsia"/>
          <w:b/>
          <w:bCs/>
          <w:sz w:val="28"/>
          <w:szCs w:val="28"/>
        </w:rPr>
        <w:t> </w:t>
      </w:r>
    </w:p>
    <w:p w:rsidR="0059464B" w:rsidRPr="0059464B" w:rsidRDefault="0059464B" w:rsidP="0059464B">
      <w:pPr>
        <w:tabs>
          <w:tab w:val="left" w:pos="2225"/>
        </w:tabs>
        <w:jc w:val="left"/>
        <w:rPr>
          <w:rFonts w:hint="eastAsia"/>
          <w:b/>
          <w:bCs/>
          <w:sz w:val="28"/>
          <w:szCs w:val="28"/>
        </w:rPr>
      </w:pPr>
      <w:r w:rsidRPr="0059464B">
        <w:rPr>
          <w:rFonts w:hint="eastAsia"/>
          <w:b/>
          <w:bCs/>
          <w:sz w:val="28"/>
          <w:szCs w:val="28"/>
        </w:rPr>
        <w:t>三、</w:t>
      </w:r>
      <w:r w:rsidRPr="0059464B">
        <w:rPr>
          <w:rFonts w:hint="eastAsia"/>
          <w:b/>
          <w:bCs/>
          <w:sz w:val="28"/>
          <w:szCs w:val="28"/>
        </w:rPr>
        <w:t>  </w:t>
      </w:r>
      <w:r w:rsidRPr="0059464B">
        <w:rPr>
          <w:rFonts w:hint="eastAsia"/>
          <w:b/>
          <w:bCs/>
          <w:sz w:val="28"/>
          <w:szCs w:val="28"/>
        </w:rPr>
        <w:t>完善总结，不断深造自我。</w:t>
      </w:r>
      <w:r w:rsidRPr="0059464B">
        <w:rPr>
          <w:rFonts w:hint="eastAsia"/>
          <w:b/>
          <w:bCs/>
          <w:sz w:val="28"/>
          <w:szCs w:val="28"/>
        </w:rPr>
        <w:t> </w:t>
      </w:r>
    </w:p>
    <w:p w:rsidR="0059464B" w:rsidRPr="0059464B" w:rsidRDefault="0059464B" w:rsidP="00622B52">
      <w:pPr>
        <w:tabs>
          <w:tab w:val="left" w:pos="2225"/>
        </w:tabs>
        <w:ind w:firstLineChars="200" w:firstLine="562"/>
        <w:jc w:val="left"/>
        <w:rPr>
          <w:rFonts w:hint="eastAsia"/>
          <w:b/>
          <w:bCs/>
          <w:sz w:val="28"/>
          <w:szCs w:val="28"/>
        </w:rPr>
      </w:pPr>
      <w:r w:rsidRPr="0059464B">
        <w:rPr>
          <w:rFonts w:hint="eastAsia"/>
          <w:b/>
          <w:bCs/>
          <w:sz w:val="28"/>
          <w:szCs w:val="28"/>
        </w:rPr>
        <w:t>实训，展现在自己面前的是一片任自己驰骋的沃土，耕种梦想，成就未来。我将继续学习，深入实践，不断提升自我，多反思，多总结，吸取经验，为以后打下基础。</w:t>
      </w:r>
      <w:r w:rsidRPr="0059464B">
        <w:rPr>
          <w:rFonts w:hint="eastAsia"/>
          <w:b/>
          <w:bCs/>
          <w:sz w:val="28"/>
          <w:szCs w:val="28"/>
        </w:rPr>
        <w:t> </w:t>
      </w:r>
    </w:p>
    <w:p w:rsidR="00555CB9" w:rsidRDefault="0059464B" w:rsidP="00622B52">
      <w:pPr>
        <w:tabs>
          <w:tab w:val="left" w:pos="2225"/>
        </w:tabs>
        <w:ind w:firstLineChars="200" w:firstLine="562"/>
        <w:jc w:val="left"/>
        <w:rPr>
          <w:rFonts w:hint="eastAsia"/>
          <w:b/>
          <w:bCs/>
          <w:sz w:val="28"/>
          <w:szCs w:val="28"/>
        </w:rPr>
      </w:pPr>
      <w:r w:rsidRPr="0059464B">
        <w:rPr>
          <w:rFonts w:hint="eastAsia"/>
          <w:b/>
          <w:bCs/>
          <w:sz w:val="28"/>
          <w:szCs w:val="28"/>
        </w:rPr>
        <w:t>可以说这次实训不仅使我学到了知识，丰富了经验；将会有利于我更好的适应以后的工作。最后，我要感谢学院组织的这次十分有意义的实训，使我们学到了很多，也领悟了很多。</w:t>
      </w:r>
    </w:p>
    <w:sectPr w:rsidR="00555CB9">
      <w:headerReference w:type="default" r:id="rId27"/>
      <w:footerReference w:type="default" r:id="rId28"/>
      <w:pgSz w:w="11906" w:h="16838"/>
      <w:pgMar w:top="1418" w:right="1418" w:bottom="1418" w:left="1418" w:header="851" w:footer="992" w:gutter="0"/>
      <w:pgNumType w:start="1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5358" w:rsidRDefault="00E85358">
      <w:r>
        <w:separator/>
      </w:r>
    </w:p>
  </w:endnote>
  <w:endnote w:type="continuationSeparator" w:id="0">
    <w:p w:rsidR="00E85358" w:rsidRDefault="00E85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华文楷体">
    <w:altName w:val="STKait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新宋体">
    <w:altName w:val="新宋体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楷体_GB2312">
    <w:altName w:val="楷体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26AC" w:rsidRDefault="008C26A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5CB9" w:rsidRDefault="008C26AC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5CB9" w:rsidRDefault="00555CB9">
                          <w:pPr>
                            <w:pStyle w:val="aa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025" o:spid="_x0000_s1026" type="#_x0000_t202" style="position:absolute;margin-left:0;margin-top:0;width:2in;height:2in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" filled="f" stroked="f">
              <v:path arrowok="t"/>
              <v:textbox style="mso-fit-shape-to-text:t" inset="0,0,0,0">
                <w:txbxContent>
                  <w:p w:rsidR="00555CB9" w:rsidRDefault="00555CB9">
                    <w:pPr>
                      <w:pStyle w:val="aa"/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26AC" w:rsidRDefault="008C26AC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5CB9" w:rsidRDefault="008C26AC">
    <w:pPr>
      <w:pStyle w:val="aa"/>
      <w:jc w:val="center"/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0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5CB9" w:rsidRDefault="00555CB9">
                          <w:pPr>
                            <w:pStyle w:val="a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3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026" o:spid="_x0000_s1027" type="#_x0000_t202" style="position:absolute;left:0;text-align:left;margin-left:0;margin-top:0;width:2in;height:2in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" filled="f" stroked="f">
              <v:path arrowok="t"/>
              <v:textbox style="mso-fit-shape-to-text:t" inset="0,0,0,0">
                <w:txbxContent>
                  <w:p w:rsidR="00555CB9" w:rsidRDefault="00555CB9">
                    <w:pPr>
                      <w:pStyle w:val="aa"/>
                      <w:jc w:val="center"/>
                    </w:pPr>
                    <w:r>
                      <w:fldChar w:fldCharType="begin"/>
                    </w:r>
                    <w:r>
                      <w:rPr>
                        <w:rStyle w:val="a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Style w:val="a3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5358" w:rsidRDefault="00E85358">
      <w:r>
        <w:separator/>
      </w:r>
    </w:p>
  </w:footnote>
  <w:footnote w:type="continuationSeparator" w:id="0">
    <w:p w:rsidR="00E85358" w:rsidRDefault="00E853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26AC" w:rsidRDefault="008C26AC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26AC" w:rsidRDefault="008C26AC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26AC" w:rsidRDefault="008C26AC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5CB9" w:rsidRDefault="00555CB9">
    <w:pPr>
      <w:pStyle w:val="a9"/>
    </w:pPr>
    <w:r>
      <w:rPr>
        <w:rFonts w:ascii="楷体_GB2312" w:eastAsia="楷体_GB2312" w:hAnsi="华文楷体" w:hint="eastAsia"/>
      </w:rPr>
      <w:t>四川水利职业技术学院实训报告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EE8EFC9"/>
    <w:multiLevelType w:val="singleLevel"/>
    <w:tmpl w:val="AEE8EFC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1DE87A34"/>
    <w:multiLevelType w:val="hybridMultilevel"/>
    <w:tmpl w:val="5A10A920"/>
    <w:lvl w:ilvl="0" w:tplc="4F3E97B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A9350C"/>
    <w:multiLevelType w:val="hybridMultilevel"/>
    <w:tmpl w:val="19C6089C"/>
    <w:lvl w:ilvl="0" w:tplc="380CB0B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D277B2"/>
    <w:multiLevelType w:val="hybridMultilevel"/>
    <w:tmpl w:val="683E826E"/>
    <w:lvl w:ilvl="0" w:tplc="AEE8EFC9">
      <w:start w:val="1"/>
      <w:numFmt w:val="decimal"/>
      <w:lvlText w:val="%1."/>
      <w:lvlJc w:val="left"/>
      <w:pPr>
        <w:tabs>
          <w:tab w:val="num" w:pos="312"/>
        </w:tabs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9E688E"/>
    <w:multiLevelType w:val="multilevel"/>
    <w:tmpl w:val="DC1CC8F0"/>
    <w:lvl w:ilvl="0">
      <w:start w:val="1"/>
      <w:numFmt w:val="chineseCounting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6E97FF9"/>
    <w:multiLevelType w:val="hybridMultilevel"/>
    <w:tmpl w:val="862A9BD0"/>
    <w:lvl w:ilvl="0" w:tplc="AEE8EFC9">
      <w:start w:val="1"/>
      <w:numFmt w:val="decimal"/>
      <w:lvlText w:val="%1."/>
      <w:lvlJc w:val="left"/>
      <w:pPr>
        <w:tabs>
          <w:tab w:val="num" w:pos="874"/>
        </w:tabs>
      </w:pPr>
    </w:lvl>
    <w:lvl w:ilvl="1" w:tplc="04090019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6" w15:restartNumberingAfterBreak="0">
    <w:nsid w:val="5EE117D4"/>
    <w:multiLevelType w:val="hybridMultilevel"/>
    <w:tmpl w:val="B87E3B88"/>
    <w:lvl w:ilvl="0" w:tplc="AEE8EFC9">
      <w:start w:val="1"/>
      <w:numFmt w:val="decimal"/>
      <w:lvlText w:val="%1."/>
      <w:lvlJc w:val="left"/>
      <w:pPr>
        <w:tabs>
          <w:tab w:val="num" w:pos="312"/>
        </w:tabs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A8F4AC"/>
    <w:multiLevelType w:val="singleLevel"/>
    <w:tmpl w:val="63A8F4AC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2"/>
  </w:num>
  <w:num w:numId="5">
    <w:abstractNumId w:val="6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4E1"/>
    <w:rsid w:val="00016C87"/>
    <w:rsid w:val="000850BC"/>
    <w:rsid w:val="00093A47"/>
    <w:rsid w:val="000A7B82"/>
    <w:rsid w:val="000E299E"/>
    <w:rsid w:val="000E74B0"/>
    <w:rsid w:val="001365CF"/>
    <w:rsid w:val="001644D9"/>
    <w:rsid w:val="0016768F"/>
    <w:rsid w:val="001A423A"/>
    <w:rsid w:val="001D25EB"/>
    <w:rsid w:val="00213849"/>
    <w:rsid w:val="0026578F"/>
    <w:rsid w:val="00265B8E"/>
    <w:rsid w:val="0027150A"/>
    <w:rsid w:val="00287D2F"/>
    <w:rsid w:val="002B4CBE"/>
    <w:rsid w:val="002E4835"/>
    <w:rsid w:val="002E4B2C"/>
    <w:rsid w:val="002E5805"/>
    <w:rsid w:val="00352A58"/>
    <w:rsid w:val="00365BD9"/>
    <w:rsid w:val="00391DE4"/>
    <w:rsid w:val="003D3556"/>
    <w:rsid w:val="004062AE"/>
    <w:rsid w:val="00441CE2"/>
    <w:rsid w:val="00470445"/>
    <w:rsid w:val="0047546B"/>
    <w:rsid w:val="005076CA"/>
    <w:rsid w:val="00526948"/>
    <w:rsid w:val="005377F4"/>
    <w:rsid w:val="00555CB9"/>
    <w:rsid w:val="0056323C"/>
    <w:rsid w:val="00582D59"/>
    <w:rsid w:val="0059464B"/>
    <w:rsid w:val="005C017E"/>
    <w:rsid w:val="00622B52"/>
    <w:rsid w:val="00640AA4"/>
    <w:rsid w:val="0064315E"/>
    <w:rsid w:val="00667472"/>
    <w:rsid w:val="00692BF8"/>
    <w:rsid w:val="006A0633"/>
    <w:rsid w:val="006B262A"/>
    <w:rsid w:val="006B2C6B"/>
    <w:rsid w:val="006E394B"/>
    <w:rsid w:val="0072425D"/>
    <w:rsid w:val="00727CED"/>
    <w:rsid w:val="00735E7D"/>
    <w:rsid w:val="00783E49"/>
    <w:rsid w:val="007B3762"/>
    <w:rsid w:val="007C121D"/>
    <w:rsid w:val="007C32C7"/>
    <w:rsid w:val="008122CE"/>
    <w:rsid w:val="0084515B"/>
    <w:rsid w:val="008C26AC"/>
    <w:rsid w:val="008E5D3A"/>
    <w:rsid w:val="00910205"/>
    <w:rsid w:val="00913ED2"/>
    <w:rsid w:val="00916749"/>
    <w:rsid w:val="00956FF7"/>
    <w:rsid w:val="00981CC5"/>
    <w:rsid w:val="009A133B"/>
    <w:rsid w:val="009A3BA4"/>
    <w:rsid w:val="00A75AC9"/>
    <w:rsid w:val="00AA3E96"/>
    <w:rsid w:val="00AA457D"/>
    <w:rsid w:val="00AC4A55"/>
    <w:rsid w:val="00AE5963"/>
    <w:rsid w:val="00B2776F"/>
    <w:rsid w:val="00B3601B"/>
    <w:rsid w:val="00B36BA7"/>
    <w:rsid w:val="00B5252A"/>
    <w:rsid w:val="00B74817"/>
    <w:rsid w:val="00B926DB"/>
    <w:rsid w:val="00BC1509"/>
    <w:rsid w:val="00C17D63"/>
    <w:rsid w:val="00C50783"/>
    <w:rsid w:val="00C633E8"/>
    <w:rsid w:val="00C85C6A"/>
    <w:rsid w:val="00CA1785"/>
    <w:rsid w:val="00CD4D08"/>
    <w:rsid w:val="00CD70EF"/>
    <w:rsid w:val="00CE1CFE"/>
    <w:rsid w:val="00CE5696"/>
    <w:rsid w:val="00CF7408"/>
    <w:rsid w:val="00D119F2"/>
    <w:rsid w:val="00D40E19"/>
    <w:rsid w:val="00D41A2A"/>
    <w:rsid w:val="00D463C3"/>
    <w:rsid w:val="00D50656"/>
    <w:rsid w:val="00D76B83"/>
    <w:rsid w:val="00DA3F0F"/>
    <w:rsid w:val="00DC1ED0"/>
    <w:rsid w:val="00DC6A95"/>
    <w:rsid w:val="00DE40AD"/>
    <w:rsid w:val="00E85358"/>
    <w:rsid w:val="00E911CD"/>
    <w:rsid w:val="00E974F6"/>
    <w:rsid w:val="00EB3E3D"/>
    <w:rsid w:val="00EC6C2C"/>
    <w:rsid w:val="00EE04C2"/>
    <w:rsid w:val="00EE4F41"/>
    <w:rsid w:val="00EE529D"/>
    <w:rsid w:val="00EF7BB1"/>
    <w:rsid w:val="00F103A6"/>
    <w:rsid w:val="00F245B3"/>
    <w:rsid w:val="00F26E50"/>
    <w:rsid w:val="00F33CBD"/>
    <w:rsid w:val="00F40C33"/>
    <w:rsid w:val="00FB4E86"/>
    <w:rsid w:val="00FD6859"/>
    <w:rsid w:val="00FF4454"/>
    <w:rsid w:val="07523A86"/>
    <w:rsid w:val="16DB0C86"/>
    <w:rsid w:val="17A9088A"/>
    <w:rsid w:val="204B449B"/>
    <w:rsid w:val="26D409EC"/>
    <w:rsid w:val="27BE60C1"/>
    <w:rsid w:val="28B268EF"/>
    <w:rsid w:val="37B67EF6"/>
    <w:rsid w:val="53B470F2"/>
    <w:rsid w:val="634376B5"/>
    <w:rsid w:val="674C1AE3"/>
    <w:rsid w:val="6C513421"/>
    <w:rsid w:val="6D3945D1"/>
    <w:rsid w:val="73667221"/>
    <w:rsid w:val="77276D9B"/>
    <w:rsid w:val="7F4F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5E99730"/>
  <w15:chartTrackingRefBased/>
  <w15:docId w15:val="{06770282-0483-5B48-AF52-A508D442E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FollowedHyperlink"/>
    <w:rPr>
      <w:color w:val="800080"/>
      <w:u w:val="single"/>
    </w:rPr>
  </w:style>
  <w:style w:type="character" w:customStyle="1" w:styleId="answerref">
    <w:name w:val="answerref"/>
    <w:basedOn w:val="a0"/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a6">
    <w:name w:val="日期 字符"/>
    <w:link w:val="a7"/>
    <w:rPr>
      <w:kern w:val="2"/>
      <w:sz w:val="21"/>
      <w:szCs w:val="24"/>
    </w:rPr>
  </w:style>
  <w:style w:type="paragraph" w:styleId="a8">
    <w:name w:val="Body Text"/>
    <w:basedOn w:val="a"/>
    <w:pPr>
      <w:spacing w:after="120"/>
    </w:pPr>
  </w:style>
  <w:style w:type="paragraph" w:styleId="a7">
    <w:name w:val="Date"/>
    <w:basedOn w:val="a"/>
    <w:next w:val="a"/>
    <w:link w:val="a6"/>
    <w:pPr>
      <w:ind w:leftChars="2500" w:left="100"/>
    </w:pPr>
  </w:style>
  <w:style w:type="paragraph" w:styleId="3">
    <w:name w:val="Body Text Indent 3"/>
    <w:basedOn w:val="a"/>
    <w:pPr>
      <w:ind w:firstLineChars="200" w:firstLine="480"/>
    </w:pPr>
    <w:rPr>
      <w:rFonts w:ascii="宋体"/>
      <w:sz w:val="24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No Spacing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TOC">
    <w:name w:val="TOC Heading"/>
    <w:basedOn w:val="1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d">
    <w:name w:val="List Paragraph"/>
    <w:basedOn w:val="a"/>
    <w:uiPriority w:val="99"/>
    <w:qFormat/>
    <w:rsid w:val="00B36B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9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microsoft.com/office/2007/relationships/diagramDrawing" Target="diagrams/drawing1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diagramColors" Target="diagrams/colors1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5.png"/><Relationship Id="rId28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diagramData" Target="diagrams/data1.xml"/><Relationship Id="rId22" Type="http://schemas.openxmlformats.org/officeDocument/2006/relationships/image" Target="media/image4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7DBC9AB-5713-8241-9F8B-A2ED1AAC2BF4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4347785-9CD0-E64A-AFE7-54CC47D57659}">
      <dgm:prSet phldrT="[文本]" custT="1"/>
      <dgm:spPr/>
      <dgm:t>
        <a:bodyPr/>
        <a:lstStyle/>
        <a:p>
          <a:r>
            <a:rPr lang="zh-CN" altLang="en-US" sz="1800"/>
            <a:t>苏宁易购</a:t>
          </a:r>
        </a:p>
      </dgm:t>
    </dgm:pt>
    <dgm:pt modelId="{459A3C43-C78B-2040-AE45-4E4F0B2067B6}" type="parTrans" cxnId="{51B1AB3C-6760-954C-B684-CE6A96D73EE3}">
      <dgm:prSet/>
      <dgm:spPr/>
      <dgm:t>
        <a:bodyPr/>
        <a:lstStyle/>
        <a:p>
          <a:endParaRPr lang="zh-CN" altLang="en-US"/>
        </a:p>
      </dgm:t>
    </dgm:pt>
    <dgm:pt modelId="{E23ACD8E-3391-9A41-A06B-4456A4B9F254}" type="sibTrans" cxnId="{51B1AB3C-6760-954C-B684-CE6A96D73EE3}">
      <dgm:prSet/>
      <dgm:spPr/>
      <dgm:t>
        <a:bodyPr/>
        <a:lstStyle/>
        <a:p>
          <a:endParaRPr lang="zh-CN" altLang="en-US"/>
        </a:p>
      </dgm:t>
    </dgm:pt>
    <dgm:pt modelId="{78AA6248-1CE5-1149-9AC7-D71CDA77BAAC}" type="asst">
      <dgm:prSet phldrT="[文本]" custT="1"/>
      <dgm:spPr>
        <a:solidFill>
          <a:schemeClr val="accent1">
            <a:hueOff val="0"/>
            <a:satOff val="0"/>
            <a:lumOff val="0"/>
          </a:schemeClr>
        </a:solidFill>
      </dgm:spPr>
      <dgm:t>
        <a:bodyPr/>
        <a:lstStyle/>
        <a:p>
          <a:r>
            <a:rPr lang="zh-CN" altLang="en-US" sz="1200">
              <a:ln>
                <a:noFill/>
              </a:ln>
            </a:rPr>
            <a:t>首页</a:t>
          </a:r>
        </a:p>
      </dgm:t>
    </dgm:pt>
    <dgm:pt modelId="{A515C47C-C4BC-8C43-A1D4-5D4F3BCD8DC6}" type="parTrans" cxnId="{07B1FA41-C2FD-7A48-86D0-E4750453A896}">
      <dgm:prSet/>
      <dgm:spPr/>
      <dgm:t>
        <a:bodyPr/>
        <a:lstStyle/>
        <a:p>
          <a:endParaRPr lang="zh-CN" altLang="en-US"/>
        </a:p>
      </dgm:t>
    </dgm:pt>
    <dgm:pt modelId="{FA017B5A-B637-4D4D-B0E2-CB8D2E4617A4}" type="sibTrans" cxnId="{07B1FA41-C2FD-7A48-86D0-E4750453A896}">
      <dgm:prSet/>
      <dgm:spPr/>
      <dgm:t>
        <a:bodyPr/>
        <a:lstStyle/>
        <a:p>
          <a:endParaRPr lang="zh-CN" altLang="en-US"/>
        </a:p>
      </dgm:t>
    </dgm:pt>
    <dgm:pt modelId="{6F0ABF6F-2EAB-6B49-83D1-5324C487956C}" type="asst">
      <dgm:prSet/>
      <dgm:spPr/>
      <dgm:t>
        <a:bodyPr/>
        <a:lstStyle/>
        <a:p>
          <a:r>
            <a:rPr lang="zh-CN" altLang="en-US"/>
            <a:t>顶部广告条</a:t>
          </a:r>
        </a:p>
      </dgm:t>
    </dgm:pt>
    <dgm:pt modelId="{2AC3FB13-9AFC-A54F-B8A2-85BFE93E52E3}" type="parTrans" cxnId="{0D14E469-C089-FF49-BAB9-6A13532B0C74}">
      <dgm:prSet/>
      <dgm:spPr/>
      <dgm:t>
        <a:bodyPr/>
        <a:lstStyle/>
        <a:p>
          <a:endParaRPr lang="zh-CN" altLang="en-US"/>
        </a:p>
      </dgm:t>
    </dgm:pt>
    <dgm:pt modelId="{FC81F780-0F26-1F4B-975B-32D402BE5DAF}" type="sibTrans" cxnId="{0D14E469-C089-FF49-BAB9-6A13532B0C74}">
      <dgm:prSet/>
      <dgm:spPr/>
      <dgm:t>
        <a:bodyPr/>
        <a:lstStyle/>
        <a:p>
          <a:endParaRPr lang="zh-CN" altLang="en-US"/>
        </a:p>
      </dgm:t>
    </dgm:pt>
    <dgm:pt modelId="{C3AAFC62-DB1A-7544-80DC-2274D02A801D}" type="asst">
      <dgm:prSet/>
      <dgm:spPr/>
      <dgm:t>
        <a:bodyPr/>
        <a:lstStyle/>
        <a:p>
          <a:r>
            <a:rPr lang="zh-CN" altLang="en-US"/>
            <a:t>导航栏</a:t>
          </a:r>
        </a:p>
      </dgm:t>
    </dgm:pt>
    <dgm:pt modelId="{BD809B34-0839-3943-AC2B-C37DD667B33E}" type="parTrans" cxnId="{F8FB7F24-4832-8D4B-94C1-A88F93429648}">
      <dgm:prSet/>
      <dgm:spPr/>
      <dgm:t>
        <a:bodyPr/>
        <a:lstStyle/>
        <a:p>
          <a:endParaRPr lang="zh-CN" altLang="en-US"/>
        </a:p>
      </dgm:t>
    </dgm:pt>
    <dgm:pt modelId="{2C398D37-6256-7D4E-8820-A0BFD7FCCE9B}" type="sibTrans" cxnId="{F8FB7F24-4832-8D4B-94C1-A88F93429648}">
      <dgm:prSet/>
      <dgm:spPr/>
      <dgm:t>
        <a:bodyPr/>
        <a:lstStyle/>
        <a:p>
          <a:endParaRPr lang="zh-CN" altLang="en-US"/>
        </a:p>
      </dgm:t>
    </dgm:pt>
    <dgm:pt modelId="{452D5FAE-9897-7147-A211-C31347A37752}" type="asst">
      <dgm:prSet/>
      <dgm:spPr/>
      <dgm:t>
        <a:bodyPr/>
        <a:lstStyle/>
        <a:p>
          <a:r>
            <a:rPr lang="zh-CN" altLang="en-US"/>
            <a:t>轮播图</a:t>
          </a:r>
        </a:p>
      </dgm:t>
    </dgm:pt>
    <dgm:pt modelId="{D05E0F34-8CB2-674D-8B9D-C652DF85098D}" type="parTrans" cxnId="{9A7FF21A-92F7-7C49-ABFC-FBC78E7C36A1}">
      <dgm:prSet/>
      <dgm:spPr/>
      <dgm:t>
        <a:bodyPr/>
        <a:lstStyle/>
        <a:p>
          <a:endParaRPr lang="zh-CN" altLang="en-US"/>
        </a:p>
      </dgm:t>
    </dgm:pt>
    <dgm:pt modelId="{AA3FED51-AB22-5A47-BE89-270ABA01F888}" type="sibTrans" cxnId="{9A7FF21A-92F7-7C49-ABFC-FBC78E7C36A1}">
      <dgm:prSet/>
      <dgm:spPr/>
      <dgm:t>
        <a:bodyPr/>
        <a:lstStyle/>
        <a:p>
          <a:endParaRPr lang="zh-CN" altLang="en-US"/>
        </a:p>
      </dgm:t>
    </dgm:pt>
    <dgm:pt modelId="{191897B3-F1B5-494C-BCA3-DC214863B9EF}" type="asst">
      <dgm:prSet/>
      <dgm:spPr/>
      <dgm:t>
        <a:bodyPr/>
        <a:lstStyle/>
        <a:p>
          <a:r>
            <a:rPr lang="zh-CN" altLang="en-US"/>
            <a:t>内容</a:t>
          </a:r>
        </a:p>
      </dgm:t>
    </dgm:pt>
    <dgm:pt modelId="{71E68055-C3A3-0B4D-A1DE-37293399375D}" type="parTrans" cxnId="{6937E7B7-1665-EF40-A000-0F1FBBAF4DC1}">
      <dgm:prSet/>
      <dgm:spPr/>
      <dgm:t>
        <a:bodyPr/>
        <a:lstStyle/>
        <a:p>
          <a:endParaRPr lang="zh-CN" altLang="en-US"/>
        </a:p>
      </dgm:t>
    </dgm:pt>
    <dgm:pt modelId="{BF3FEF98-6D2A-4340-B50E-872D3598E8A8}" type="sibTrans" cxnId="{6937E7B7-1665-EF40-A000-0F1FBBAF4DC1}">
      <dgm:prSet/>
      <dgm:spPr/>
      <dgm:t>
        <a:bodyPr/>
        <a:lstStyle/>
        <a:p>
          <a:endParaRPr lang="zh-CN" altLang="en-US"/>
        </a:p>
      </dgm:t>
    </dgm:pt>
    <dgm:pt modelId="{0C897CEF-8C44-884D-AB2A-A82BE4497D1C}" type="asst">
      <dgm:prSet/>
      <dgm:spPr/>
      <dgm:t>
        <a:bodyPr/>
        <a:lstStyle/>
        <a:p>
          <a:r>
            <a:rPr lang="zh-CN" altLang="en-US"/>
            <a:t>右侧浮动栏</a:t>
          </a:r>
        </a:p>
      </dgm:t>
    </dgm:pt>
    <dgm:pt modelId="{67C9BF3B-EE59-7040-AF65-DD12AC97BCF6}" type="parTrans" cxnId="{50A4EE0D-FF8B-BC4A-AD20-4023AADC7299}">
      <dgm:prSet/>
      <dgm:spPr/>
      <dgm:t>
        <a:bodyPr/>
        <a:lstStyle/>
        <a:p>
          <a:endParaRPr lang="zh-CN" altLang="en-US"/>
        </a:p>
      </dgm:t>
    </dgm:pt>
    <dgm:pt modelId="{8EAC115F-4C5E-7E4D-B425-D4710EAC14B7}" type="sibTrans" cxnId="{50A4EE0D-FF8B-BC4A-AD20-4023AADC7299}">
      <dgm:prSet/>
      <dgm:spPr/>
      <dgm:t>
        <a:bodyPr/>
        <a:lstStyle/>
        <a:p>
          <a:endParaRPr lang="zh-CN" altLang="en-US"/>
        </a:p>
      </dgm:t>
    </dgm:pt>
    <dgm:pt modelId="{EAFD17BA-BED6-8B41-9686-718C2008FD89}" type="asst">
      <dgm:prSet/>
      <dgm:spPr/>
      <dgm:t>
        <a:bodyPr/>
        <a:lstStyle/>
        <a:p>
          <a:r>
            <a:rPr lang="zh-CN" altLang="en-US"/>
            <a:t>底部版权声明</a:t>
          </a:r>
        </a:p>
      </dgm:t>
    </dgm:pt>
    <dgm:pt modelId="{EE9D203A-70F8-FC46-A2F7-4D1CF33A9586}" type="parTrans" cxnId="{67371708-5004-D648-AE82-32CA512B9171}">
      <dgm:prSet/>
      <dgm:spPr/>
      <dgm:t>
        <a:bodyPr/>
        <a:lstStyle/>
        <a:p>
          <a:endParaRPr lang="zh-CN" altLang="en-US"/>
        </a:p>
      </dgm:t>
    </dgm:pt>
    <dgm:pt modelId="{3F0E28FE-F93B-2E46-9E07-1D22EF4103C7}" type="sibTrans" cxnId="{67371708-5004-D648-AE82-32CA512B9171}">
      <dgm:prSet/>
      <dgm:spPr/>
      <dgm:t>
        <a:bodyPr/>
        <a:lstStyle/>
        <a:p>
          <a:endParaRPr lang="zh-CN" altLang="en-US"/>
        </a:p>
      </dgm:t>
    </dgm:pt>
    <dgm:pt modelId="{C1BDE7C0-A2DA-524E-8F41-48B02C53F64F}" type="asst">
      <dgm:prSet/>
      <dgm:spPr/>
      <dgm:t>
        <a:bodyPr/>
        <a:lstStyle/>
        <a:p>
          <a:r>
            <a:rPr lang="zh-CN" altLang="en-US"/>
            <a:t>登录</a:t>
          </a:r>
        </a:p>
      </dgm:t>
    </dgm:pt>
    <dgm:pt modelId="{F6B04A4F-9DA6-534A-AFB5-5428E12025CF}" type="parTrans" cxnId="{A576CEEA-9E40-A246-BF29-D30734789387}">
      <dgm:prSet/>
      <dgm:spPr/>
      <dgm:t>
        <a:bodyPr/>
        <a:lstStyle/>
        <a:p>
          <a:endParaRPr lang="zh-CN" altLang="en-US"/>
        </a:p>
      </dgm:t>
    </dgm:pt>
    <dgm:pt modelId="{2C9D6227-E561-6146-8C2A-549E8262FB3A}" type="sibTrans" cxnId="{A576CEEA-9E40-A246-BF29-D30734789387}">
      <dgm:prSet/>
      <dgm:spPr/>
      <dgm:t>
        <a:bodyPr/>
        <a:lstStyle/>
        <a:p>
          <a:endParaRPr lang="zh-CN" altLang="en-US"/>
        </a:p>
      </dgm:t>
    </dgm:pt>
    <dgm:pt modelId="{D2FD265F-D845-7B47-8DF4-42477521AA05}" type="asst">
      <dgm:prSet/>
      <dgm:spPr/>
      <dgm:t>
        <a:bodyPr/>
        <a:lstStyle/>
        <a:p>
          <a:r>
            <a:rPr lang="zh-CN" altLang="en-US"/>
            <a:t>注册</a:t>
          </a:r>
        </a:p>
      </dgm:t>
    </dgm:pt>
    <dgm:pt modelId="{7AE58D53-F4FE-714B-8124-3C77F509B652}" type="parTrans" cxnId="{68DB2DA2-04C4-7B4E-A523-A88FF0895F86}">
      <dgm:prSet/>
      <dgm:spPr/>
      <dgm:t>
        <a:bodyPr/>
        <a:lstStyle/>
        <a:p>
          <a:endParaRPr lang="zh-CN" altLang="en-US"/>
        </a:p>
      </dgm:t>
    </dgm:pt>
    <dgm:pt modelId="{85C8CE4B-AECA-AE48-815E-ADA9B3FD76AE}" type="sibTrans" cxnId="{68DB2DA2-04C4-7B4E-A523-A88FF0895F86}">
      <dgm:prSet/>
      <dgm:spPr/>
      <dgm:t>
        <a:bodyPr/>
        <a:lstStyle/>
        <a:p>
          <a:endParaRPr lang="zh-CN" altLang="en-US"/>
        </a:p>
      </dgm:t>
    </dgm:pt>
    <dgm:pt modelId="{FE964236-B565-B843-A4E1-111C408C121B}" type="asst">
      <dgm:prSet/>
      <dgm:spPr/>
      <dgm:t>
        <a:bodyPr/>
        <a:lstStyle/>
        <a:p>
          <a:r>
            <a:rPr lang="zh-CN" altLang="en-US"/>
            <a:t>订单</a:t>
          </a:r>
        </a:p>
      </dgm:t>
    </dgm:pt>
    <dgm:pt modelId="{6BF2E8E7-C421-D44A-9809-D70A4FAE04D9}" type="parTrans" cxnId="{BD201189-2571-AA4E-81F3-BB5B90AE0127}">
      <dgm:prSet/>
      <dgm:spPr/>
      <dgm:t>
        <a:bodyPr/>
        <a:lstStyle/>
        <a:p>
          <a:endParaRPr lang="zh-CN" altLang="en-US"/>
        </a:p>
      </dgm:t>
    </dgm:pt>
    <dgm:pt modelId="{E56C73DC-D4FB-8B47-B377-42F5C1107D37}" type="sibTrans" cxnId="{BD201189-2571-AA4E-81F3-BB5B90AE0127}">
      <dgm:prSet/>
      <dgm:spPr/>
      <dgm:t>
        <a:bodyPr/>
        <a:lstStyle/>
        <a:p>
          <a:endParaRPr lang="zh-CN" altLang="en-US"/>
        </a:p>
      </dgm:t>
    </dgm:pt>
    <dgm:pt modelId="{1884E0BD-CED5-F44D-9297-57970BFD7C1C}" type="asst">
      <dgm:prSet/>
      <dgm:spPr/>
      <dgm:t>
        <a:bodyPr/>
        <a:lstStyle/>
        <a:p>
          <a:r>
            <a:rPr lang="zh-CN" altLang="en-US"/>
            <a:t>个人信息</a:t>
          </a:r>
        </a:p>
      </dgm:t>
    </dgm:pt>
    <dgm:pt modelId="{EF58E7B2-C02D-7444-B35E-061CF0DB676F}" type="parTrans" cxnId="{A61F8A15-2FA0-0147-83D5-93E5D9347AB2}">
      <dgm:prSet/>
      <dgm:spPr/>
      <dgm:t>
        <a:bodyPr/>
        <a:lstStyle/>
        <a:p>
          <a:endParaRPr lang="zh-CN" altLang="en-US"/>
        </a:p>
      </dgm:t>
    </dgm:pt>
    <dgm:pt modelId="{E319F944-8199-7C49-BF3F-338222AF650B}" type="sibTrans" cxnId="{A61F8A15-2FA0-0147-83D5-93E5D9347AB2}">
      <dgm:prSet/>
      <dgm:spPr/>
      <dgm:t>
        <a:bodyPr/>
        <a:lstStyle/>
        <a:p>
          <a:endParaRPr lang="zh-CN" altLang="en-US"/>
        </a:p>
      </dgm:t>
    </dgm:pt>
    <dgm:pt modelId="{A3516F86-E980-6041-B474-0706AC191C78}" type="asst">
      <dgm:prSet/>
      <dgm:spPr/>
      <dgm:t>
        <a:bodyPr/>
        <a:lstStyle/>
        <a:p>
          <a:r>
            <a:rPr lang="zh-CN" altLang="en-US"/>
            <a:t>购物车</a:t>
          </a:r>
        </a:p>
      </dgm:t>
    </dgm:pt>
    <dgm:pt modelId="{587FDE10-7F3C-FD4C-BFFD-88DD7300A300}" type="parTrans" cxnId="{53762DCE-B5A2-4E48-A46E-47E415EAF6E4}">
      <dgm:prSet/>
      <dgm:spPr/>
      <dgm:t>
        <a:bodyPr/>
        <a:lstStyle/>
        <a:p>
          <a:endParaRPr lang="zh-CN" altLang="en-US"/>
        </a:p>
      </dgm:t>
    </dgm:pt>
    <dgm:pt modelId="{4C6937AA-1A02-9A47-B877-32379922B592}" type="sibTrans" cxnId="{53762DCE-B5A2-4E48-A46E-47E415EAF6E4}">
      <dgm:prSet/>
      <dgm:spPr/>
      <dgm:t>
        <a:bodyPr/>
        <a:lstStyle/>
        <a:p>
          <a:endParaRPr lang="zh-CN" altLang="en-US"/>
        </a:p>
      </dgm:t>
    </dgm:pt>
    <dgm:pt modelId="{8FF0C1DA-717B-C84C-B753-0ED47C825F13}" type="asst">
      <dgm:prSet/>
      <dgm:spPr/>
      <dgm:t>
        <a:bodyPr/>
        <a:lstStyle/>
        <a:p>
          <a:r>
            <a:rPr lang="zh-CN" altLang="en-US"/>
            <a:t>苏宁会员</a:t>
          </a:r>
        </a:p>
      </dgm:t>
    </dgm:pt>
    <dgm:pt modelId="{ED2CC88A-BB78-FF40-B489-33424960431A}" type="parTrans" cxnId="{CE67D930-C42C-7747-8B17-1D93F39BD928}">
      <dgm:prSet/>
      <dgm:spPr/>
      <dgm:t>
        <a:bodyPr/>
        <a:lstStyle/>
        <a:p>
          <a:endParaRPr lang="zh-CN" altLang="en-US"/>
        </a:p>
      </dgm:t>
    </dgm:pt>
    <dgm:pt modelId="{42DAA032-DC76-754D-873D-31D31A37F9D8}" type="sibTrans" cxnId="{CE67D930-C42C-7747-8B17-1D93F39BD928}">
      <dgm:prSet/>
      <dgm:spPr/>
      <dgm:t>
        <a:bodyPr/>
        <a:lstStyle/>
        <a:p>
          <a:endParaRPr lang="zh-CN" altLang="en-US"/>
        </a:p>
      </dgm:t>
    </dgm:pt>
    <dgm:pt modelId="{D8CE7A8F-1188-1E49-807D-00286EB7207C}" type="asst">
      <dgm:prSet/>
      <dgm:spPr/>
      <dgm:t>
        <a:bodyPr/>
        <a:lstStyle/>
        <a:p>
          <a:r>
            <a:rPr lang="zh-CN" altLang="en-US"/>
            <a:t>会员签到</a:t>
          </a:r>
        </a:p>
      </dgm:t>
    </dgm:pt>
    <dgm:pt modelId="{08C9B120-78E7-834B-8623-46A70AC38F45}" type="parTrans" cxnId="{658FE5A5-143F-CB4B-AD6B-D41748CCADA4}">
      <dgm:prSet/>
      <dgm:spPr/>
      <dgm:t>
        <a:bodyPr/>
        <a:lstStyle/>
        <a:p>
          <a:endParaRPr lang="zh-CN" altLang="en-US"/>
        </a:p>
      </dgm:t>
    </dgm:pt>
    <dgm:pt modelId="{CE1FE084-DB42-8641-AB15-7C9E18E18A4A}" type="sibTrans" cxnId="{658FE5A5-143F-CB4B-AD6B-D41748CCADA4}">
      <dgm:prSet/>
      <dgm:spPr/>
      <dgm:t>
        <a:bodyPr/>
        <a:lstStyle/>
        <a:p>
          <a:endParaRPr lang="zh-CN" altLang="en-US"/>
        </a:p>
      </dgm:t>
    </dgm:pt>
    <dgm:pt modelId="{A98C8F87-0CF9-1D4A-9C92-CF38FFDD4CB1}" type="pres">
      <dgm:prSet presAssocID="{77DBC9AB-5713-8241-9F8B-A2ED1AAC2BF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8B65E94-EA2D-774C-B306-901A5B86E797}" type="pres">
      <dgm:prSet presAssocID="{74347785-9CD0-E64A-AFE7-54CC47D57659}" presName="hierRoot1" presStyleCnt="0">
        <dgm:presLayoutVars>
          <dgm:hierBranch val="init"/>
        </dgm:presLayoutVars>
      </dgm:prSet>
      <dgm:spPr/>
    </dgm:pt>
    <dgm:pt modelId="{2EE3E4C0-7129-AC44-A614-0AA9A3000AC0}" type="pres">
      <dgm:prSet presAssocID="{74347785-9CD0-E64A-AFE7-54CC47D57659}" presName="rootComposite1" presStyleCnt="0"/>
      <dgm:spPr/>
    </dgm:pt>
    <dgm:pt modelId="{4292D67C-66E8-9743-95EF-E7BCCDB385B4}" type="pres">
      <dgm:prSet presAssocID="{74347785-9CD0-E64A-AFE7-54CC47D57659}" presName="rootText1" presStyleLbl="node0" presStyleIdx="0" presStyleCnt="1" custScaleX="155685">
        <dgm:presLayoutVars>
          <dgm:chPref val="3"/>
        </dgm:presLayoutVars>
      </dgm:prSet>
      <dgm:spPr/>
    </dgm:pt>
    <dgm:pt modelId="{8895BCBD-10AB-574A-AF4D-3FCD5D66259B}" type="pres">
      <dgm:prSet presAssocID="{74347785-9CD0-E64A-AFE7-54CC47D57659}" presName="rootConnector1" presStyleLbl="node1" presStyleIdx="0" presStyleCnt="0"/>
      <dgm:spPr/>
    </dgm:pt>
    <dgm:pt modelId="{4C991C66-A262-7249-A701-89AEC9026671}" type="pres">
      <dgm:prSet presAssocID="{74347785-9CD0-E64A-AFE7-54CC47D57659}" presName="hierChild2" presStyleCnt="0"/>
      <dgm:spPr/>
    </dgm:pt>
    <dgm:pt modelId="{8825D7B0-8AAC-E049-982E-401CF20638B6}" type="pres">
      <dgm:prSet presAssocID="{74347785-9CD0-E64A-AFE7-54CC47D57659}" presName="hierChild3" presStyleCnt="0"/>
      <dgm:spPr/>
    </dgm:pt>
    <dgm:pt modelId="{746187D7-F012-0F42-844E-B5EED4B0B6A0}" type="pres">
      <dgm:prSet presAssocID="{A515C47C-C4BC-8C43-A1D4-5D4F3BCD8DC6}" presName="Name111" presStyleLbl="parChTrans1D2" presStyleIdx="0" presStyleCnt="7"/>
      <dgm:spPr/>
    </dgm:pt>
    <dgm:pt modelId="{C350E9AD-9085-5940-B135-804AA7D73401}" type="pres">
      <dgm:prSet presAssocID="{78AA6248-1CE5-1149-9AC7-D71CDA77BAAC}" presName="hierRoot3" presStyleCnt="0">
        <dgm:presLayoutVars>
          <dgm:hierBranch val="init"/>
        </dgm:presLayoutVars>
      </dgm:prSet>
      <dgm:spPr/>
    </dgm:pt>
    <dgm:pt modelId="{E9F59B68-D601-CA4C-864D-CB5953369285}" type="pres">
      <dgm:prSet presAssocID="{78AA6248-1CE5-1149-9AC7-D71CDA77BAAC}" presName="rootComposite3" presStyleCnt="0"/>
      <dgm:spPr/>
    </dgm:pt>
    <dgm:pt modelId="{0A745F7A-6E87-174E-83E9-D0355C4C68DE}" type="pres">
      <dgm:prSet presAssocID="{78AA6248-1CE5-1149-9AC7-D71CDA77BAAC}" presName="rootText3" presStyleLbl="asst1" presStyleIdx="0" presStyleCnt="14">
        <dgm:presLayoutVars>
          <dgm:chPref val="3"/>
        </dgm:presLayoutVars>
      </dgm:prSet>
      <dgm:spPr/>
    </dgm:pt>
    <dgm:pt modelId="{F0ACD7FC-7572-4448-8C9E-3B27C26829B3}" type="pres">
      <dgm:prSet presAssocID="{78AA6248-1CE5-1149-9AC7-D71CDA77BAAC}" presName="rootConnector3" presStyleLbl="asst1" presStyleIdx="0" presStyleCnt="14"/>
      <dgm:spPr/>
    </dgm:pt>
    <dgm:pt modelId="{326E0EDA-FD24-EE4E-A07A-CB9830A6EAA2}" type="pres">
      <dgm:prSet presAssocID="{78AA6248-1CE5-1149-9AC7-D71CDA77BAAC}" presName="hierChild6" presStyleCnt="0"/>
      <dgm:spPr/>
    </dgm:pt>
    <dgm:pt modelId="{328B2B28-70F1-A64A-AF9A-80B8E8456FE3}" type="pres">
      <dgm:prSet presAssocID="{78AA6248-1CE5-1149-9AC7-D71CDA77BAAC}" presName="hierChild7" presStyleCnt="0"/>
      <dgm:spPr/>
    </dgm:pt>
    <dgm:pt modelId="{3DEEF12A-2BD3-FB40-A33E-E62610A9C094}" type="pres">
      <dgm:prSet presAssocID="{2AC3FB13-9AFC-A54F-B8A2-85BFE93E52E3}" presName="Name111" presStyleLbl="parChTrans1D3" presStyleIdx="0" presStyleCnt="7"/>
      <dgm:spPr/>
    </dgm:pt>
    <dgm:pt modelId="{AEC6010F-B17B-FE45-8BC8-B03949A9F125}" type="pres">
      <dgm:prSet presAssocID="{6F0ABF6F-2EAB-6B49-83D1-5324C487956C}" presName="hierRoot3" presStyleCnt="0">
        <dgm:presLayoutVars>
          <dgm:hierBranch val="init"/>
        </dgm:presLayoutVars>
      </dgm:prSet>
      <dgm:spPr/>
    </dgm:pt>
    <dgm:pt modelId="{11AE1117-A778-F14C-971A-95247AF95653}" type="pres">
      <dgm:prSet presAssocID="{6F0ABF6F-2EAB-6B49-83D1-5324C487956C}" presName="rootComposite3" presStyleCnt="0"/>
      <dgm:spPr/>
    </dgm:pt>
    <dgm:pt modelId="{D8A23244-316C-8D4E-848C-DEF600E59E3E}" type="pres">
      <dgm:prSet presAssocID="{6F0ABF6F-2EAB-6B49-83D1-5324C487956C}" presName="rootText3" presStyleLbl="asst1" presStyleIdx="1" presStyleCnt="14">
        <dgm:presLayoutVars>
          <dgm:chPref val="3"/>
        </dgm:presLayoutVars>
      </dgm:prSet>
      <dgm:spPr/>
    </dgm:pt>
    <dgm:pt modelId="{6926B4B8-A058-4A4B-BE6B-7DA26A5F59DA}" type="pres">
      <dgm:prSet presAssocID="{6F0ABF6F-2EAB-6B49-83D1-5324C487956C}" presName="rootConnector3" presStyleLbl="asst1" presStyleIdx="1" presStyleCnt="14"/>
      <dgm:spPr/>
    </dgm:pt>
    <dgm:pt modelId="{1A74DAF1-EB3E-814A-9132-56CA1C13E19B}" type="pres">
      <dgm:prSet presAssocID="{6F0ABF6F-2EAB-6B49-83D1-5324C487956C}" presName="hierChild6" presStyleCnt="0"/>
      <dgm:spPr/>
    </dgm:pt>
    <dgm:pt modelId="{7657BAD1-8C13-514F-9123-C73E58DD90EA}" type="pres">
      <dgm:prSet presAssocID="{6F0ABF6F-2EAB-6B49-83D1-5324C487956C}" presName="hierChild7" presStyleCnt="0"/>
      <dgm:spPr/>
    </dgm:pt>
    <dgm:pt modelId="{F5ACD147-6B69-B24E-ACB0-C51B0D5CF724}" type="pres">
      <dgm:prSet presAssocID="{BD809B34-0839-3943-AC2B-C37DD667B33E}" presName="Name111" presStyleLbl="parChTrans1D3" presStyleIdx="1" presStyleCnt="7"/>
      <dgm:spPr/>
    </dgm:pt>
    <dgm:pt modelId="{21233FB7-8ABE-3B49-AC2F-D6279F4081A5}" type="pres">
      <dgm:prSet presAssocID="{C3AAFC62-DB1A-7544-80DC-2274D02A801D}" presName="hierRoot3" presStyleCnt="0">
        <dgm:presLayoutVars>
          <dgm:hierBranch val="init"/>
        </dgm:presLayoutVars>
      </dgm:prSet>
      <dgm:spPr/>
    </dgm:pt>
    <dgm:pt modelId="{F9675A0D-D31E-9740-AD39-1EC99CACA483}" type="pres">
      <dgm:prSet presAssocID="{C3AAFC62-DB1A-7544-80DC-2274D02A801D}" presName="rootComposite3" presStyleCnt="0"/>
      <dgm:spPr/>
    </dgm:pt>
    <dgm:pt modelId="{BCA8B2A6-1F7B-F145-B633-D5B459B49A18}" type="pres">
      <dgm:prSet presAssocID="{C3AAFC62-DB1A-7544-80DC-2274D02A801D}" presName="rootText3" presStyleLbl="asst1" presStyleIdx="2" presStyleCnt="14">
        <dgm:presLayoutVars>
          <dgm:chPref val="3"/>
        </dgm:presLayoutVars>
      </dgm:prSet>
      <dgm:spPr/>
    </dgm:pt>
    <dgm:pt modelId="{570B7F24-DC97-C049-9142-C1F538250527}" type="pres">
      <dgm:prSet presAssocID="{C3AAFC62-DB1A-7544-80DC-2274D02A801D}" presName="rootConnector3" presStyleLbl="asst1" presStyleIdx="2" presStyleCnt="14"/>
      <dgm:spPr/>
    </dgm:pt>
    <dgm:pt modelId="{D34D774F-EC81-2644-B383-CA27C0E49778}" type="pres">
      <dgm:prSet presAssocID="{C3AAFC62-DB1A-7544-80DC-2274D02A801D}" presName="hierChild6" presStyleCnt="0"/>
      <dgm:spPr/>
    </dgm:pt>
    <dgm:pt modelId="{E61B781A-484D-3944-ACAC-62F779D76A15}" type="pres">
      <dgm:prSet presAssocID="{C3AAFC62-DB1A-7544-80DC-2274D02A801D}" presName="hierChild7" presStyleCnt="0"/>
      <dgm:spPr/>
    </dgm:pt>
    <dgm:pt modelId="{A29A29D4-B470-F34D-99A0-C8E892255EB0}" type="pres">
      <dgm:prSet presAssocID="{D05E0F34-8CB2-674D-8B9D-C652DF85098D}" presName="Name111" presStyleLbl="parChTrans1D3" presStyleIdx="2" presStyleCnt="7"/>
      <dgm:spPr/>
    </dgm:pt>
    <dgm:pt modelId="{B0B66F26-1832-D14A-90D7-AFCD6B4F175D}" type="pres">
      <dgm:prSet presAssocID="{452D5FAE-9897-7147-A211-C31347A37752}" presName="hierRoot3" presStyleCnt="0">
        <dgm:presLayoutVars>
          <dgm:hierBranch val="init"/>
        </dgm:presLayoutVars>
      </dgm:prSet>
      <dgm:spPr/>
    </dgm:pt>
    <dgm:pt modelId="{C28D95B7-5B5C-8E4A-87E3-3D08AE18458E}" type="pres">
      <dgm:prSet presAssocID="{452D5FAE-9897-7147-A211-C31347A37752}" presName="rootComposite3" presStyleCnt="0"/>
      <dgm:spPr/>
    </dgm:pt>
    <dgm:pt modelId="{1634191C-8710-B84D-975B-5B135F85DFB5}" type="pres">
      <dgm:prSet presAssocID="{452D5FAE-9897-7147-A211-C31347A37752}" presName="rootText3" presStyleLbl="asst1" presStyleIdx="3" presStyleCnt="14">
        <dgm:presLayoutVars>
          <dgm:chPref val="3"/>
        </dgm:presLayoutVars>
      </dgm:prSet>
      <dgm:spPr/>
    </dgm:pt>
    <dgm:pt modelId="{388C133D-11BF-7749-86EA-DFC0380B940D}" type="pres">
      <dgm:prSet presAssocID="{452D5FAE-9897-7147-A211-C31347A37752}" presName="rootConnector3" presStyleLbl="asst1" presStyleIdx="3" presStyleCnt="14"/>
      <dgm:spPr/>
    </dgm:pt>
    <dgm:pt modelId="{C341FB15-5941-1F45-B934-216037887AB6}" type="pres">
      <dgm:prSet presAssocID="{452D5FAE-9897-7147-A211-C31347A37752}" presName="hierChild6" presStyleCnt="0"/>
      <dgm:spPr/>
    </dgm:pt>
    <dgm:pt modelId="{FA167A86-C339-3743-9C28-3BF73858AD3A}" type="pres">
      <dgm:prSet presAssocID="{452D5FAE-9897-7147-A211-C31347A37752}" presName="hierChild7" presStyleCnt="0"/>
      <dgm:spPr/>
    </dgm:pt>
    <dgm:pt modelId="{9CA81B96-3CF8-4B42-8B62-B7B84A21BA83}" type="pres">
      <dgm:prSet presAssocID="{71E68055-C3A3-0B4D-A1DE-37293399375D}" presName="Name111" presStyleLbl="parChTrans1D3" presStyleIdx="3" presStyleCnt="7"/>
      <dgm:spPr/>
    </dgm:pt>
    <dgm:pt modelId="{C39DC645-09D8-1A44-9633-F1B36D8121E8}" type="pres">
      <dgm:prSet presAssocID="{191897B3-F1B5-494C-BCA3-DC214863B9EF}" presName="hierRoot3" presStyleCnt="0">
        <dgm:presLayoutVars>
          <dgm:hierBranch val="init"/>
        </dgm:presLayoutVars>
      </dgm:prSet>
      <dgm:spPr/>
    </dgm:pt>
    <dgm:pt modelId="{543B6A79-FFC8-144A-8E83-2AFE6F9F53DD}" type="pres">
      <dgm:prSet presAssocID="{191897B3-F1B5-494C-BCA3-DC214863B9EF}" presName="rootComposite3" presStyleCnt="0"/>
      <dgm:spPr/>
    </dgm:pt>
    <dgm:pt modelId="{ACC17869-4527-EE48-AE55-C6465874A2B0}" type="pres">
      <dgm:prSet presAssocID="{191897B3-F1B5-494C-BCA3-DC214863B9EF}" presName="rootText3" presStyleLbl="asst1" presStyleIdx="4" presStyleCnt="14">
        <dgm:presLayoutVars>
          <dgm:chPref val="3"/>
        </dgm:presLayoutVars>
      </dgm:prSet>
      <dgm:spPr/>
    </dgm:pt>
    <dgm:pt modelId="{42FE2BA7-5217-C543-9FF5-9DA9703C8658}" type="pres">
      <dgm:prSet presAssocID="{191897B3-F1B5-494C-BCA3-DC214863B9EF}" presName="rootConnector3" presStyleLbl="asst1" presStyleIdx="4" presStyleCnt="14"/>
      <dgm:spPr/>
    </dgm:pt>
    <dgm:pt modelId="{5312D0FE-F484-EF42-BFDD-3CA6F58753C3}" type="pres">
      <dgm:prSet presAssocID="{191897B3-F1B5-494C-BCA3-DC214863B9EF}" presName="hierChild6" presStyleCnt="0"/>
      <dgm:spPr/>
    </dgm:pt>
    <dgm:pt modelId="{300AF23F-B390-854B-B6A8-2B7DE46D7C71}" type="pres">
      <dgm:prSet presAssocID="{191897B3-F1B5-494C-BCA3-DC214863B9EF}" presName="hierChild7" presStyleCnt="0"/>
      <dgm:spPr/>
    </dgm:pt>
    <dgm:pt modelId="{E8594BC8-51B9-A04E-BF90-9CE1E8984BDB}" type="pres">
      <dgm:prSet presAssocID="{67C9BF3B-EE59-7040-AF65-DD12AC97BCF6}" presName="Name111" presStyleLbl="parChTrans1D3" presStyleIdx="4" presStyleCnt="7"/>
      <dgm:spPr/>
    </dgm:pt>
    <dgm:pt modelId="{C28A8B46-4ECB-1E48-AE3B-C4E77D90DA3D}" type="pres">
      <dgm:prSet presAssocID="{0C897CEF-8C44-884D-AB2A-A82BE4497D1C}" presName="hierRoot3" presStyleCnt="0">
        <dgm:presLayoutVars>
          <dgm:hierBranch val="init"/>
        </dgm:presLayoutVars>
      </dgm:prSet>
      <dgm:spPr/>
    </dgm:pt>
    <dgm:pt modelId="{8A46FA5C-080A-A245-B849-86B02A08C756}" type="pres">
      <dgm:prSet presAssocID="{0C897CEF-8C44-884D-AB2A-A82BE4497D1C}" presName="rootComposite3" presStyleCnt="0"/>
      <dgm:spPr/>
    </dgm:pt>
    <dgm:pt modelId="{864720C8-2A8B-6141-A5B7-286F21081772}" type="pres">
      <dgm:prSet presAssocID="{0C897CEF-8C44-884D-AB2A-A82BE4497D1C}" presName="rootText3" presStyleLbl="asst1" presStyleIdx="5" presStyleCnt="14">
        <dgm:presLayoutVars>
          <dgm:chPref val="3"/>
        </dgm:presLayoutVars>
      </dgm:prSet>
      <dgm:spPr/>
    </dgm:pt>
    <dgm:pt modelId="{798C48DA-E1CA-DF4A-951A-1A57EC076509}" type="pres">
      <dgm:prSet presAssocID="{0C897CEF-8C44-884D-AB2A-A82BE4497D1C}" presName="rootConnector3" presStyleLbl="asst1" presStyleIdx="5" presStyleCnt="14"/>
      <dgm:spPr/>
    </dgm:pt>
    <dgm:pt modelId="{6DAC0870-29EE-3D4C-ACEA-7520FD58C2A7}" type="pres">
      <dgm:prSet presAssocID="{0C897CEF-8C44-884D-AB2A-A82BE4497D1C}" presName="hierChild6" presStyleCnt="0"/>
      <dgm:spPr/>
    </dgm:pt>
    <dgm:pt modelId="{76DD0EAF-A7D8-3A43-8C6E-CCA90FFAA410}" type="pres">
      <dgm:prSet presAssocID="{0C897CEF-8C44-884D-AB2A-A82BE4497D1C}" presName="hierChild7" presStyleCnt="0"/>
      <dgm:spPr/>
    </dgm:pt>
    <dgm:pt modelId="{BF693B03-07C8-1942-9863-20F3849B9AAD}" type="pres">
      <dgm:prSet presAssocID="{EE9D203A-70F8-FC46-A2F7-4D1CF33A9586}" presName="Name111" presStyleLbl="parChTrans1D3" presStyleIdx="5" presStyleCnt="7"/>
      <dgm:spPr/>
    </dgm:pt>
    <dgm:pt modelId="{DF687EFB-01E3-4D44-8C3B-435464F2794D}" type="pres">
      <dgm:prSet presAssocID="{EAFD17BA-BED6-8B41-9686-718C2008FD89}" presName="hierRoot3" presStyleCnt="0">
        <dgm:presLayoutVars>
          <dgm:hierBranch val="init"/>
        </dgm:presLayoutVars>
      </dgm:prSet>
      <dgm:spPr/>
    </dgm:pt>
    <dgm:pt modelId="{FEE1E20B-4651-B240-A3C0-1F3564511288}" type="pres">
      <dgm:prSet presAssocID="{EAFD17BA-BED6-8B41-9686-718C2008FD89}" presName="rootComposite3" presStyleCnt="0"/>
      <dgm:spPr/>
    </dgm:pt>
    <dgm:pt modelId="{2B911614-6273-6540-94EB-63646720FAC2}" type="pres">
      <dgm:prSet presAssocID="{EAFD17BA-BED6-8B41-9686-718C2008FD89}" presName="rootText3" presStyleLbl="asst1" presStyleIdx="6" presStyleCnt="14">
        <dgm:presLayoutVars>
          <dgm:chPref val="3"/>
        </dgm:presLayoutVars>
      </dgm:prSet>
      <dgm:spPr/>
    </dgm:pt>
    <dgm:pt modelId="{249AF29C-E38B-E343-AA07-2FCEDD31A81F}" type="pres">
      <dgm:prSet presAssocID="{EAFD17BA-BED6-8B41-9686-718C2008FD89}" presName="rootConnector3" presStyleLbl="asst1" presStyleIdx="6" presStyleCnt="14"/>
      <dgm:spPr/>
    </dgm:pt>
    <dgm:pt modelId="{A8174FA7-4A1B-644B-BA10-29E72926984A}" type="pres">
      <dgm:prSet presAssocID="{EAFD17BA-BED6-8B41-9686-718C2008FD89}" presName="hierChild6" presStyleCnt="0"/>
      <dgm:spPr/>
    </dgm:pt>
    <dgm:pt modelId="{554B5F62-2BD8-A64E-946B-5A449A4A5316}" type="pres">
      <dgm:prSet presAssocID="{EAFD17BA-BED6-8B41-9686-718C2008FD89}" presName="hierChild7" presStyleCnt="0"/>
      <dgm:spPr/>
    </dgm:pt>
    <dgm:pt modelId="{A58BC91E-73CA-C845-9444-7F29710D7687}" type="pres">
      <dgm:prSet presAssocID="{F6B04A4F-9DA6-534A-AFB5-5428E12025CF}" presName="Name111" presStyleLbl="parChTrans1D2" presStyleIdx="1" presStyleCnt="7"/>
      <dgm:spPr/>
    </dgm:pt>
    <dgm:pt modelId="{FA009920-6E76-C840-80E5-3B6B19476844}" type="pres">
      <dgm:prSet presAssocID="{C1BDE7C0-A2DA-524E-8F41-48B02C53F64F}" presName="hierRoot3" presStyleCnt="0">
        <dgm:presLayoutVars>
          <dgm:hierBranch val="init"/>
        </dgm:presLayoutVars>
      </dgm:prSet>
      <dgm:spPr/>
    </dgm:pt>
    <dgm:pt modelId="{59933C42-44A6-0B47-8597-492CA7984AB4}" type="pres">
      <dgm:prSet presAssocID="{C1BDE7C0-A2DA-524E-8F41-48B02C53F64F}" presName="rootComposite3" presStyleCnt="0"/>
      <dgm:spPr/>
    </dgm:pt>
    <dgm:pt modelId="{4CF54552-57B4-5549-8905-7B51E38EAE13}" type="pres">
      <dgm:prSet presAssocID="{C1BDE7C0-A2DA-524E-8F41-48B02C53F64F}" presName="rootText3" presStyleLbl="asst1" presStyleIdx="7" presStyleCnt="14">
        <dgm:presLayoutVars>
          <dgm:chPref val="3"/>
        </dgm:presLayoutVars>
      </dgm:prSet>
      <dgm:spPr/>
    </dgm:pt>
    <dgm:pt modelId="{A76EC111-AD84-3747-8DA2-C082D7F855A7}" type="pres">
      <dgm:prSet presAssocID="{C1BDE7C0-A2DA-524E-8F41-48B02C53F64F}" presName="rootConnector3" presStyleLbl="asst1" presStyleIdx="7" presStyleCnt="14"/>
      <dgm:spPr/>
    </dgm:pt>
    <dgm:pt modelId="{DEA50CAD-6F69-8C4F-87AD-838F9BC66434}" type="pres">
      <dgm:prSet presAssocID="{C1BDE7C0-A2DA-524E-8F41-48B02C53F64F}" presName="hierChild6" presStyleCnt="0"/>
      <dgm:spPr/>
    </dgm:pt>
    <dgm:pt modelId="{F09B251E-C57F-8F41-92D9-146F737CFB75}" type="pres">
      <dgm:prSet presAssocID="{C1BDE7C0-A2DA-524E-8F41-48B02C53F64F}" presName="hierChild7" presStyleCnt="0"/>
      <dgm:spPr/>
    </dgm:pt>
    <dgm:pt modelId="{0A7B4473-2983-5349-94D0-11DEB4E78AD2}" type="pres">
      <dgm:prSet presAssocID="{7AE58D53-F4FE-714B-8124-3C77F509B652}" presName="Name111" presStyleLbl="parChTrans1D2" presStyleIdx="2" presStyleCnt="7"/>
      <dgm:spPr/>
    </dgm:pt>
    <dgm:pt modelId="{D898BC83-F49B-F847-BCA9-F473271DDB09}" type="pres">
      <dgm:prSet presAssocID="{D2FD265F-D845-7B47-8DF4-42477521AA05}" presName="hierRoot3" presStyleCnt="0">
        <dgm:presLayoutVars>
          <dgm:hierBranch val="init"/>
        </dgm:presLayoutVars>
      </dgm:prSet>
      <dgm:spPr/>
    </dgm:pt>
    <dgm:pt modelId="{250855AD-3312-2D49-A0A4-D0CA8EEB714A}" type="pres">
      <dgm:prSet presAssocID="{D2FD265F-D845-7B47-8DF4-42477521AA05}" presName="rootComposite3" presStyleCnt="0"/>
      <dgm:spPr/>
    </dgm:pt>
    <dgm:pt modelId="{CE528267-C95F-6A43-BBB8-1AF4A8B66AD5}" type="pres">
      <dgm:prSet presAssocID="{D2FD265F-D845-7B47-8DF4-42477521AA05}" presName="rootText3" presStyleLbl="asst1" presStyleIdx="8" presStyleCnt="14">
        <dgm:presLayoutVars>
          <dgm:chPref val="3"/>
        </dgm:presLayoutVars>
      </dgm:prSet>
      <dgm:spPr/>
    </dgm:pt>
    <dgm:pt modelId="{DF0D7CCE-A05A-E649-9B12-23C4B95D5199}" type="pres">
      <dgm:prSet presAssocID="{D2FD265F-D845-7B47-8DF4-42477521AA05}" presName="rootConnector3" presStyleLbl="asst1" presStyleIdx="8" presStyleCnt="14"/>
      <dgm:spPr/>
    </dgm:pt>
    <dgm:pt modelId="{3C3A04AD-4758-2E41-ABCE-FE3BD0B07F93}" type="pres">
      <dgm:prSet presAssocID="{D2FD265F-D845-7B47-8DF4-42477521AA05}" presName="hierChild6" presStyleCnt="0"/>
      <dgm:spPr/>
    </dgm:pt>
    <dgm:pt modelId="{F298E517-A5F0-B64D-95F6-16195ACB8463}" type="pres">
      <dgm:prSet presAssocID="{D2FD265F-D845-7B47-8DF4-42477521AA05}" presName="hierChild7" presStyleCnt="0"/>
      <dgm:spPr/>
    </dgm:pt>
    <dgm:pt modelId="{DDD20D31-CD72-0C4F-A35B-D8B3E23EE849}" type="pres">
      <dgm:prSet presAssocID="{6BF2E8E7-C421-D44A-9809-D70A4FAE04D9}" presName="Name111" presStyleLbl="parChTrans1D2" presStyleIdx="3" presStyleCnt="7"/>
      <dgm:spPr/>
    </dgm:pt>
    <dgm:pt modelId="{B0B7CC73-156F-8644-B8E5-1561819A221B}" type="pres">
      <dgm:prSet presAssocID="{FE964236-B565-B843-A4E1-111C408C121B}" presName="hierRoot3" presStyleCnt="0">
        <dgm:presLayoutVars>
          <dgm:hierBranch val="init"/>
        </dgm:presLayoutVars>
      </dgm:prSet>
      <dgm:spPr/>
    </dgm:pt>
    <dgm:pt modelId="{CCD2BE9F-7DED-C144-B16C-4673B9A259C1}" type="pres">
      <dgm:prSet presAssocID="{FE964236-B565-B843-A4E1-111C408C121B}" presName="rootComposite3" presStyleCnt="0"/>
      <dgm:spPr/>
    </dgm:pt>
    <dgm:pt modelId="{20208105-8D77-BE44-8A20-08FD583D1990}" type="pres">
      <dgm:prSet presAssocID="{FE964236-B565-B843-A4E1-111C408C121B}" presName="rootText3" presStyleLbl="asst1" presStyleIdx="9" presStyleCnt="14">
        <dgm:presLayoutVars>
          <dgm:chPref val="3"/>
        </dgm:presLayoutVars>
      </dgm:prSet>
      <dgm:spPr/>
    </dgm:pt>
    <dgm:pt modelId="{C5C82DCD-1ED7-6D4C-AF6A-12A3D526C6C6}" type="pres">
      <dgm:prSet presAssocID="{FE964236-B565-B843-A4E1-111C408C121B}" presName="rootConnector3" presStyleLbl="asst1" presStyleIdx="9" presStyleCnt="14"/>
      <dgm:spPr/>
    </dgm:pt>
    <dgm:pt modelId="{008FECA6-0671-234D-8676-F25B6E8A82C2}" type="pres">
      <dgm:prSet presAssocID="{FE964236-B565-B843-A4E1-111C408C121B}" presName="hierChild6" presStyleCnt="0"/>
      <dgm:spPr/>
    </dgm:pt>
    <dgm:pt modelId="{554A2968-566D-1B4A-8F64-A605BCC52B73}" type="pres">
      <dgm:prSet presAssocID="{FE964236-B565-B843-A4E1-111C408C121B}" presName="hierChild7" presStyleCnt="0"/>
      <dgm:spPr/>
    </dgm:pt>
    <dgm:pt modelId="{ADB3783A-FFDE-104F-9465-75E14C986A98}" type="pres">
      <dgm:prSet presAssocID="{EF58E7B2-C02D-7444-B35E-061CF0DB676F}" presName="Name111" presStyleLbl="parChTrans1D2" presStyleIdx="4" presStyleCnt="7"/>
      <dgm:spPr/>
    </dgm:pt>
    <dgm:pt modelId="{29E61D94-1B20-7149-898B-92CDC70B1BB7}" type="pres">
      <dgm:prSet presAssocID="{1884E0BD-CED5-F44D-9297-57970BFD7C1C}" presName="hierRoot3" presStyleCnt="0">
        <dgm:presLayoutVars>
          <dgm:hierBranch val="init"/>
        </dgm:presLayoutVars>
      </dgm:prSet>
      <dgm:spPr/>
    </dgm:pt>
    <dgm:pt modelId="{56450B99-ADBA-814D-B2F3-20F4F58956EB}" type="pres">
      <dgm:prSet presAssocID="{1884E0BD-CED5-F44D-9297-57970BFD7C1C}" presName="rootComposite3" presStyleCnt="0"/>
      <dgm:spPr/>
    </dgm:pt>
    <dgm:pt modelId="{3ACB2685-017F-424C-94CB-8FEDB56786E5}" type="pres">
      <dgm:prSet presAssocID="{1884E0BD-CED5-F44D-9297-57970BFD7C1C}" presName="rootText3" presStyleLbl="asst1" presStyleIdx="10" presStyleCnt="14">
        <dgm:presLayoutVars>
          <dgm:chPref val="3"/>
        </dgm:presLayoutVars>
      </dgm:prSet>
      <dgm:spPr/>
    </dgm:pt>
    <dgm:pt modelId="{906615CB-12E0-2545-8289-D05066706C01}" type="pres">
      <dgm:prSet presAssocID="{1884E0BD-CED5-F44D-9297-57970BFD7C1C}" presName="rootConnector3" presStyleLbl="asst1" presStyleIdx="10" presStyleCnt="14"/>
      <dgm:spPr/>
    </dgm:pt>
    <dgm:pt modelId="{C7E292FF-F2B6-134E-8842-6E884D9778CE}" type="pres">
      <dgm:prSet presAssocID="{1884E0BD-CED5-F44D-9297-57970BFD7C1C}" presName="hierChild6" presStyleCnt="0"/>
      <dgm:spPr/>
    </dgm:pt>
    <dgm:pt modelId="{2864F7F2-B43F-0A47-98B0-D6F078699E1B}" type="pres">
      <dgm:prSet presAssocID="{1884E0BD-CED5-F44D-9297-57970BFD7C1C}" presName="hierChild7" presStyleCnt="0"/>
      <dgm:spPr/>
    </dgm:pt>
    <dgm:pt modelId="{7E0C6435-3CFB-5E4B-8E11-CF618DBB001C}" type="pres">
      <dgm:prSet presAssocID="{587FDE10-7F3C-FD4C-BFFD-88DD7300A300}" presName="Name111" presStyleLbl="parChTrans1D2" presStyleIdx="5" presStyleCnt="7"/>
      <dgm:spPr/>
    </dgm:pt>
    <dgm:pt modelId="{96839FD2-4102-234B-9EFF-FC6609F2BFB5}" type="pres">
      <dgm:prSet presAssocID="{A3516F86-E980-6041-B474-0706AC191C78}" presName="hierRoot3" presStyleCnt="0">
        <dgm:presLayoutVars>
          <dgm:hierBranch val="init"/>
        </dgm:presLayoutVars>
      </dgm:prSet>
      <dgm:spPr/>
    </dgm:pt>
    <dgm:pt modelId="{B902EABC-A4EC-024D-8334-B201DBCBFDED}" type="pres">
      <dgm:prSet presAssocID="{A3516F86-E980-6041-B474-0706AC191C78}" presName="rootComposite3" presStyleCnt="0"/>
      <dgm:spPr/>
    </dgm:pt>
    <dgm:pt modelId="{9484097B-E604-9240-81C0-FA23335BABEC}" type="pres">
      <dgm:prSet presAssocID="{A3516F86-E980-6041-B474-0706AC191C78}" presName="rootText3" presStyleLbl="asst1" presStyleIdx="11" presStyleCnt="14">
        <dgm:presLayoutVars>
          <dgm:chPref val="3"/>
        </dgm:presLayoutVars>
      </dgm:prSet>
      <dgm:spPr/>
    </dgm:pt>
    <dgm:pt modelId="{6E972894-5229-3348-902B-34D7B60879D7}" type="pres">
      <dgm:prSet presAssocID="{A3516F86-E980-6041-B474-0706AC191C78}" presName="rootConnector3" presStyleLbl="asst1" presStyleIdx="11" presStyleCnt="14"/>
      <dgm:spPr/>
    </dgm:pt>
    <dgm:pt modelId="{5176A368-6D39-7C41-8CFF-D7DF0F4EF963}" type="pres">
      <dgm:prSet presAssocID="{A3516F86-E980-6041-B474-0706AC191C78}" presName="hierChild6" presStyleCnt="0"/>
      <dgm:spPr/>
    </dgm:pt>
    <dgm:pt modelId="{8FA8AB75-A470-9A4E-AE84-D51F382DBF97}" type="pres">
      <dgm:prSet presAssocID="{A3516F86-E980-6041-B474-0706AC191C78}" presName="hierChild7" presStyleCnt="0"/>
      <dgm:spPr/>
    </dgm:pt>
    <dgm:pt modelId="{36BEB2A6-BC8A-1448-80C4-FD0584A4452C}" type="pres">
      <dgm:prSet presAssocID="{ED2CC88A-BB78-FF40-B489-33424960431A}" presName="Name111" presStyleLbl="parChTrans1D2" presStyleIdx="6" presStyleCnt="7"/>
      <dgm:spPr/>
    </dgm:pt>
    <dgm:pt modelId="{74FC6560-4212-2C42-9156-405D2C58A5C1}" type="pres">
      <dgm:prSet presAssocID="{8FF0C1DA-717B-C84C-B753-0ED47C825F13}" presName="hierRoot3" presStyleCnt="0">
        <dgm:presLayoutVars>
          <dgm:hierBranch val="init"/>
        </dgm:presLayoutVars>
      </dgm:prSet>
      <dgm:spPr/>
    </dgm:pt>
    <dgm:pt modelId="{08F3562A-6DB2-0C44-BCC5-C55E3C5383D7}" type="pres">
      <dgm:prSet presAssocID="{8FF0C1DA-717B-C84C-B753-0ED47C825F13}" presName="rootComposite3" presStyleCnt="0"/>
      <dgm:spPr/>
    </dgm:pt>
    <dgm:pt modelId="{88A58972-0AF0-C649-8383-9DA74EBB61A2}" type="pres">
      <dgm:prSet presAssocID="{8FF0C1DA-717B-C84C-B753-0ED47C825F13}" presName="rootText3" presStyleLbl="asst1" presStyleIdx="12" presStyleCnt="14">
        <dgm:presLayoutVars>
          <dgm:chPref val="3"/>
        </dgm:presLayoutVars>
      </dgm:prSet>
      <dgm:spPr/>
    </dgm:pt>
    <dgm:pt modelId="{CD263B68-753D-C947-ABBC-A6EE7C6E30FD}" type="pres">
      <dgm:prSet presAssocID="{8FF0C1DA-717B-C84C-B753-0ED47C825F13}" presName="rootConnector3" presStyleLbl="asst1" presStyleIdx="12" presStyleCnt="14"/>
      <dgm:spPr/>
    </dgm:pt>
    <dgm:pt modelId="{2E07DE8D-3393-024E-A7EA-21F9D829D034}" type="pres">
      <dgm:prSet presAssocID="{8FF0C1DA-717B-C84C-B753-0ED47C825F13}" presName="hierChild6" presStyleCnt="0"/>
      <dgm:spPr/>
    </dgm:pt>
    <dgm:pt modelId="{6D1C081E-C3E8-6549-908F-C5DADCE3F33A}" type="pres">
      <dgm:prSet presAssocID="{8FF0C1DA-717B-C84C-B753-0ED47C825F13}" presName="hierChild7" presStyleCnt="0"/>
      <dgm:spPr/>
    </dgm:pt>
    <dgm:pt modelId="{E9E2DFD9-AEA0-634A-BA4B-3509ECA0EE63}" type="pres">
      <dgm:prSet presAssocID="{08C9B120-78E7-834B-8623-46A70AC38F45}" presName="Name111" presStyleLbl="parChTrans1D3" presStyleIdx="6" presStyleCnt="7"/>
      <dgm:spPr/>
    </dgm:pt>
    <dgm:pt modelId="{CFC52A77-E104-7547-AD3E-3BE55F213736}" type="pres">
      <dgm:prSet presAssocID="{D8CE7A8F-1188-1E49-807D-00286EB7207C}" presName="hierRoot3" presStyleCnt="0">
        <dgm:presLayoutVars>
          <dgm:hierBranch val="init"/>
        </dgm:presLayoutVars>
      </dgm:prSet>
      <dgm:spPr/>
    </dgm:pt>
    <dgm:pt modelId="{3A718CF8-E0FD-0E4E-80BA-4536153B1CBF}" type="pres">
      <dgm:prSet presAssocID="{D8CE7A8F-1188-1E49-807D-00286EB7207C}" presName="rootComposite3" presStyleCnt="0"/>
      <dgm:spPr/>
    </dgm:pt>
    <dgm:pt modelId="{E7A002F5-E0D5-0841-B721-8A447A72079B}" type="pres">
      <dgm:prSet presAssocID="{D8CE7A8F-1188-1E49-807D-00286EB7207C}" presName="rootText3" presStyleLbl="asst1" presStyleIdx="13" presStyleCnt="14">
        <dgm:presLayoutVars>
          <dgm:chPref val="3"/>
        </dgm:presLayoutVars>
      </dgm:prSet>
      <dgm:spPr/>
    </dgm:pt>
    <dgm:pt modelId="{787959BA-2266-8C43-93F9-456D5FEB3E3E}" type="pres">
      <dgm:prSet presAssocID="{D8CE7A8F-1188-1E49-807D-00286EB7207C}" presName="rootConnector3" presStyleLbl="asst1" presStyleIdx="13" presStyleCnt="14"/>
      <dgm:spPr/>
    </dgm:pt>
    <dgm:pt modelId="{9AFAC7B0-075C-B540-92E7-8DE3EA081966}" type="pres">
      <dgm:prSet presAssocID="{D8CE7A8F-1188-1E49-807D-00286EB7207C}" presName="hierChild6" presStyleCnt="0"/>
      <dgm:spPr/>
    </dgm:pt>
    <dgm:pt modelId="{D49F40D4-2EFA-6346-991C-51CB0BF24554}" type="pres">
      <dgm:prSet presAssocID="{D8CE7A8F-1188-1E49-807D-00286EB7207C}" presName="hierChild7" presStyleCnt="0"/>
      <dgm:spPr/>
    </dgm:pt>
  </dgm:ptLst>
  <dgm:cxnLst>
    <dgm:cxn modelId="{2A8F8C00-299F-5745-BD0A-4EF73BC989FB}" type="presOf" srcId="{C1BDE7C0-A2DA-524E-8F41-48B02C53F64F}" destId="{4CF54552-57B4-5549-8905-7B51E38EAE13}" srcOrd="0" destOrd="0" presId="urn:microsoft.com/office/officeart/2005/8/layout/orgChart1"/>
    <dgm:cxn modelId="{00642803-F7C0-4345-B879-D5890B1441E5}" type="presOf" srcId="{C3AAFC62-DB1A-7544-80DC-2274D02A801D}" destId="{570B7F24-DC97-C049-9142-C1F538250527}" srcOrd="1" destOrd="0" presId="urn:microsoft.com/office/officeart/2005/8/layout/orgChart1"/>
    <dgm:cxn modelId="{67371708-5004-D648-AE82-32CA512B9171}" srcId="{78AA6248-1CE5-1149-9AC7-D71CDA77BAAC}" destId="{EAFD17BA-BED6-8B41-9686-718C2008FD89}" srcOrd="5" destOrd="0" parTransId="{EE9D203A-70F8-FC46-A2F7-4D1CF33A9586}" sibTransId="{3F0E28FE-F93B-2E46-9E07-1D22EF4103C7}"/>
    <dgm:cxn modelId="{50A4EE0D-FF8B-BC4A-AD20-4023AADC7299}" srcId="{78AA6248-1CE5-1149-9AC7-D71CDA77BAAC}" destId="{0C897CEF-8C44-884D-AB2A-A82BE4497D1C}" srcOrd="4" destOrd="0" parTransId="{67C9BF3B-EE59-7040-AF65-DD12AC97BCF6}" sibTransId="{8EAC115F-4C5E-7E4D-B425-D4710EAC14B7}"/>
    <dgm:cxn modelId="{251C8D0E-F88F-9743-A4BB-51F0DC5015C3}" type="presOf" srcId="{D8CE7A8F-1188-1E49-807D-00286EB7207C}" destId="{E7A002F5-E0D5-0841-B721-8A447A72079B}" srcOrd="0" destOrd="0" presId="urn:microsoft.com/office/officeart/2005/8/layout/orgChart1"/>
    <dgm:cxn modelId="{2CC16812-FDA8-274C-A1DF-79B4CF0DBEF9}" type="presOf" srcId="{0C897CEF-8C44-884D-AB2A-A82BE4497D1C}" destId="{798C48DA-E1CA-DF4A-951A-1A57EC076509}" srcOrd="1" destOrd="0" presId="urn:microsoft.com/office/officeart/2005/8/layout/orgChart1"/>
    <dgm:cxn modelId="{208EAE13-6988-2C49-9B68-F4C94D92162A}" type="presOf" srcId="{452D5FAE-9897-7147-A211-C31347A37752}" destId="{1634191C-8710-B84D-975B-5B135F85DFB5}" srcOrd="0" destOrd="0" presId="urn:microsoft.com/office/officeart/2005/8/layout/orgChart1"/>
    <dgm:cxn modelId="{A61F8A15-2FA0-0147-83D5-93E5D9347AB2}" srcId="{74347785-9CD0-E64A-AFE7-54CC47D57659}" destId="{1884E0BD-CED5-F44D-9297-57970BFD7C1C}" srcOrd="4" destOrd="0" parTransId="{EF58E7B2-C02D-7444-B35E-061CF0DB676F}" sibTransId="{E319F944-8199-7C49-BF3F-338222AF650B}"/>
    <dgm:cxn modelId="{9A7FF21A-92F7-7C49-ABFC-FBC78E7C36A1}" srcId="{78AA6248-1CE5-1149-9AC7-D71CDA77BAAC}" destId="{452D5FAE-9897-7147-A211-C31347A37752}" srcOrd="2" destOrd="0" parTransId="{D05E0F34-8CB2-674D-8B9D-C652DF85098D}" sibTransId="{AA3FED51-AB22-5A47-BE89-270ABA01F888}"/>
    <dgm:cxn modelId="{144C2620-5A43-1F4F-85DF-FAE0870BCBFE}" type="presOf" srcId="{EF58E7B2-C02D-7444-B35E-061CF0DB676F}" destId="{ADB3783A-FFDE-104F-9465-75E14C986A98}" srcOrd="0" destOrd="0" presId="urn:microsoft.com/office/officeart/2005/8/layout/orgChart1"/>
    <dgm:cxn modelId="{F8FB7F24-4832-8D4B-94C1-A88F93429648}" srcId="{78AA6248-1CE5-1149-9AC7-D71CDA77BAAC}" destId="{C3AAFC62-DB1A-7544-80DC-2274D02A801D}" srcOrd="1" destOrd="0" parTransId="{BD809B34-0839-3943-AC2B-C37DD667B33E}" sibTransId="{2C398D37-6256-7D4E-8820-A0BFD7FCCE9B}"/>
    <dgm:cxn modelId="{1ECE9A25-C64A-AB4A-BF7B-CECF9D3F8CF5}" type="presOf" srcId="{A515C47C-C4BC-8C43-A1D4-5D4F3BCD8DC6}" destId="{746187D7-F012-0F42-844E-B5EED4B0B6A0}" srcOrd="0" destOrd="0" presId="urn:microsoft.com/office/officeart/2005/8/layout/orgChart1"/>
    <dgm:cxn modelId="{541E1E2C-60FC-454F-BAC9-C123785BED91}" type="presOf" srcId="{D2FD265F-D845-7B47-8DF4-42477521AA05}" destId="{CE528267-C95F-6A43-BBB8-1AF4A8B66AD5}" srcOrd="0" destOrd="0" presId="urn:microsoft.com/office/officeart/2005/8/layout/orgChart1"/>
    <dgm:cxn modelId="{F19F152E-8059-F743-A10C-66CA643BE7C2}" type="presOf" srcId="{C1BDE7C0-A2DA-524E-8F41-48B02C53F64F}" destId="{A76EC111-AD84-3747-8DA2-C082D7F855A7}" srcOrd="1" destOrd="0" presId="urn:microsoft.com/office/officeart/2005/8/layout/orgChart1"/>
    <dgm:cxn modelId="{004DF22E-000F-D649-BC64-026343FC95A5}" type="presOf" srcId="{6F0ABF6F-2EAB-6B49-83D1-5324C487956C}" destId="{D8A23244-316C-8D4E-848C-DEF600E59E3E}" srcOrd="0" destOrd="0" presId="urn:microsoft.com/office/officeart/2005/8/layout/orgChart1"/>
    <dgm:cxn modelId="{222CC02F-BE40-B747-B763-A3FFE42A0D1A}" type="presOf" srcId="{74347785-9CD0-E64A-AFE7-54CC47D57659}" destId="{4292D67C-66E8-9743-95EF-E7BCCDB385B4}" srcOrd="0" destOrd="0" presId="urn:microsoft.com/office/officeart/2005/8/layout/orgChart1"/>
    <dgm:cxn modelId="{CE67D930-C42C-7747-8B17-1D93F39BD928}" srcId="{74347785-9CD0-E64A-AFE7-54CC47D57659}" destId="{8FF0C1DA-717B-C84C-B753-0ED47C825F13}" srcOrd="6" destOrd="0" parTransId="{ED2CC88A-BB78-FF40-B489-33424960431A}" sibTransId="{42DAA032-DC76-754D-873D-31D31A37F9D8}"/>
    <dgm:cxn modelId="{7D6CB834-D3EE-4B4A-B99F-BDEA9CC57A50}" type="presOf" srcId="{71E68055-C3A3-0B4D-A1DE-37293399375D}" destId="{9CA81B96-3CF8-4B42-8B62-B7B84A21BA83}" srcOrd="0" destOrd="0" presId="urn:microsoft.com/office/officeart/2005/8/layout/orgChart1"/>
    <dgm:cxn modelId="{51B1AB3C-6760-954C-B684-CE6A96D73EE3}" srcId="{77DBC9AB-5713-8241-9F8B-A2ED1AAC2BF4}" destId="{74347785-9CD0-E64A-AFE7-54CC47D57659}" srcOrd="0" destOrd="0" parTransId="{459A3C43-C78B-2040-AE45-4E4F0B2067B6}" sibTransId="{E23ACD8E-3391-9A41-A06B-4456A4B9F254}"/>
    <dgm:cxn modelId="{A937C73F-5036-C346-825A-09512371F7A2}" type="presOf" srcId="{A3516F86-E980-6041-B474-0706AC191C78}" destId="{6E972894-5229-3348-902B-34D7B60879D7}" srcOrd="1" destOrd="0" presId="urn:microsoft.com/office/officeart/2005/8/layout/orgChart1"/>
    <dgm:cxn modelId="{2DD69041-D013-6C44-AE21-6010D4313881}" type="presOf" srcId="{D8CE7A8F-1188-1E49-807D-00286EB7207C}" destId="{787959BA-2266-8C43-93F9-456D5FEB3E3E}" srcOrd="1" destOrd="0" presId="urn:microsoft.com/office/officeart/2005/8/layout/orgChart1"/>
    <dgm:cxn modelId="{07B1FA41-C2FD-7A48-86D0-E4750453A896}" srcId="{74347785-9CD0-E64A-AFE7-54CC47D57659}" destId="{78AA6248-1CE5-1149-9AC7-D71CDA77BAAC}" srcOrd="0" destOrd="0" parTransId="{A515C47C-C4BC-8C43-A1D4-5D4F3BCD8DC6}" sibTransId="{FA017B5A-B637-4D4D-B0E2-CB8D2E4617A4}"/>
    <dgm:cxn modelId="{563EAF43-4C49-AB4D-836D-DBAC59C14BA1}" type="presOf" srcId="{1884E0BD-CED5-F44D-9297-57970BFD7C1C}" destId="{3ACB2685-017F-424C-94CB-8FEDB56786E5}" srcOrd="0" destOrd="0" presId="urn:microsoft.com/office/officeart/2005/8/layout/orgChart1"/>
    <dgm:cxn modelId="{1BB88744-362D-8740-A247-D2545FF925B0}" type="presOf" srcId="{0C897CEF-8C44-884D-AB2A-A82BE4497D1C}" destId="{864720C8-2A8B-6141-A5B7-286F21081772}" srcOrd="0" destOrd="0" presId="urn:microsoft.com/office/officeart/2005/8/layout/orgChart1"/>
    <dgm:cxn modelId="{BF11B753-2B83-3C4F-A998-AA6A7335D02B}" type="presOf" srcId="{BD809B34-0839-3943-AC2B-C37DD667B33E}" destId="{F5ACD147-6B69-B24E-ACB0-C51B0D5CF724}" srcOrd="0" destOrd="0" presId="urn:microsoft.com/office/officeart/2005/8/layout/orgChart1"/>
    <dgm:cxn modelId="{8C309657-0E01-9147-9946-F634CF1BB89D}" type="presOf" srcId="{D05E0F34-8CB2-674D-8B9D-C652DF85098D}" destId="{A29A29D4-B470-F34D-99A0-C8E892255EB0}" srcOrd="0" destOrd="0" presId="urn:microsoft.com/office/officeart/2005/8/layout/orgChart1"/>
    <dgm:cxn modelId="{0D14E469-C089-FF49-BAB9-6A13532B0C74}" srcId="{78AA6248-1CE5-1149-9AC7-D71CDA77BAAC}" destId="{6F0ABF6F-2EAB-6B49-83D1-5324C487956C}" srcOrd="0" destOrd="0" parTransId="{2AC3FB13-9AFC-A54F-B8A2-85BFE93E52E3}" sibTransId="{FC81F780-0F26-1F4B-975B-32D402BE5DAF}"/>
    <dgm:cxn modelId="{0816F26B-8EFE-AC42-BA66-8388C098565D}" type="presOf" srcId="{7AE58D53-F4FE-714B-8124-3C77F509B652}" destId="{0A7B4473-2983-5349-94D0-11DEB4E78AD2}" srcOrd="0" destOrd="0" presId="urn:microsoft.com/office/officeart/2005/8/layout/orgChart1"/>
    <dgm:cxn modelId="{0E67C76E-3F97-634D-A8A2-B8E8EDF9A58F}" type="presOf" srcId="{D2FD265F-D845-7B47-8DF4-42477521AA05}" destId="{DF0D7CCE-A05A-E649-9B12-23C4B95D5199}" srcOrd="1" destOrd="0" presId="urn:microsoft.com/office/officeart/2005/8/layout/orgChart1"/>
    <dgm:cxn modelId="{FE513E77-2943-224F-8538-D15BDA5C07A9}" type="presOf" srcId="{EAFD17BA-BED6-8B41-9686-718C2008FD89}" destId="{2B911614-6273-6540-94EB-63646720FAC2}" srcOrd="0" destOrd="0" presId="urn:microsoft.com/office/officeart/2005/8/layout/orgChart1"/>
    <dgm:cxn modelId="{3897197C-AA46-6745-A64E-F35A9D69C6AF}" type="presOf" srcId="{A3516F86-E980-6041-B474-0706AC191C78}" destId="{9484097B-E604-9240-81C0-FA23335BABEC}" srcOrd="0" destOrd="0" presId="urn:microsoft.com/office/officeart/2005/8/layout/orgChart1"/>
    <dgm:cxn modelId="{DF88477D-4A10-D64E-8C1D-3C27B051855A}" type="presOf" srcId="{8FF0C1DA-717B-C84C-B753-0ED47C825F13}" destId="{88A58972-0AF0-C649-8383-9DA74EBB61A2}" srcOrd="0" destOrd="0" presId="urn:microsoft.com/office/officeart/2005/8/layout/orgChart1"/>
    <dgm:cxn modelId="{FCBCED7E-0CDD-5346-A2F4-5F6841738F1D}" type="presOf" srcId="{67C9BF3B-EE59-7040-AF65-DD12AC97BCF6}" destId="{E8594BC8-51B9-A04E-BF90-9CE1E8984BDB}" srcOrd="0" destOrd="0" presId="urn:microsoft.com/office/officeart/2005/8/layout/orgChart1"/>
    <dgm:cxn modelId="{9151547F-320E-664A-94D7-E27080A97100}" type="presOf" srcId="{1884E0BD-CED5-F44D-9297-57970BFD7C1C}" destId="{906615CB-12E0-2545-8289-D05066706C01}" srcOrd="1" destOrd="0" presId="urn:microsoft.com/office/officeart/2005/8/layout/orgChart1"/>
    <dgm:cxn modelId="{FDE10487-A971-EA46-ADC6-5028B4E6A8E8}" type="presOf" srcId="{F6B04A4F-9DA6-534A-AFB5-5428E12025CF}" destId="{A58BC91E-73CA-C845-9444-7F29710D7687}" srcOrd="0" destOrd="0" presId="urn:microsoft.com/office/officeart/2005/8/layout/orgChart1"/>
    <dgm:cxn modelId="{BD201189-2571-AA4E-81F3-BB5B90AE0127}" srcId="{74347785-9CD0-E64A-AFE7-54CC47D57659}" destId="{FE964236-B565-B843-A4E1-111C408C121B}" srcOrd="3" destOrd="0" parTransId="{6BF2E8E7-C421-D44A-9809-D70A4FAE04D9}" sibTransId="{E56C73DC-D4FB-8B47-B377-42F5C1107D37}"/>
    <dgm:cxn modelId="{3A08A78A-B693-6D4B-A0D9-F888A01A5013}" type="presOf" srcId="{6BF2E8E7-C421-D44A-9809-D70A4FAE04D9}" destId="{DDD20D31-CD72-0C4F-A35B-D8B3E23EE849}" srcOrd="0" destOrd="0" presId="urn:microsoft.com/office/officeart/2005/8/layout/orgChart1"/>
    <dgm:cxn modelId="{31553A93-281D-2F4D-B858-5C009163957F}" type="presOf" srcId="{452D5FAE-9897-7147-A211-C31347A37752}" destId="{388C133D-11BF-7749-86EA-DFC0380B940D}" srcOrd="1" destOrd="0" presId="urn:microsoft.com/office/officeart/2005/8/layout/orgChart1"/>
    <dgm:cxn modelId="{0C1E2F95-526F-634A-B9F8-1A53042AA637}" type="presOf" srcId="{74347785-9CD0-E64A-AFE7-54CC47D57659}" destId="{8895BCBD-10AB-574A-AF4D-3FCD5D66259B}" srcOrd="1" destOrd="0" presId="urn:microsoft.com/office/officeart/2005/8/layout/orgChart1"/>
    <dgm:cxn modelId="{85FDDB96-68DB-4945-8F84-F1C5592E1F54}" type="presOf" srcId="{08C9B120-78E7-834B-8623-46A70AC38F45}" destId="{E9E2DFD9-AEA0-634A-BA4B-3509ECA0EE63}" srcOrd="0" destOrd="0" presId="urn:microsoft.com/office/officeart/2005/8/layout/orgChart1"/>
    <dgm:cxn modelId="{6D6F9D9A-B62F-3E44-869B-6BE25DD311DC}" type="presOf" srcId="{587FDE10-7F3C-FD4C-BFFD-88DD7300A300}" destId="{7E0C6435-3CFB-5E4B-8E11-CF618DBB001C}" srcOrd="0" destOrd="0" presId="urn:microsoft.com/office/officeart/2005/8/layout/orgChart1"/>
    <dgm:cxn modelId="{68DB2DA2-04C4-7B4E-A523-A88FF0895F86}" srcId="{74347785-9CD0-E64A-AFE7-54CC47D57659}" destId="{D2FD265F-D845-7B47-8DF4-42477521AA05}" srcOrd="2" destOrd="0" parTransId="{7AE58D53-F4FE-714B-8124-3C77F509B652}" sibTransId="{85C8CE4B-AECA-AE48-815E-ADA9B3FD76AE}"/>
    <dgm:cxn modelId="{658FE5A5-143F-CB4B-AD6B-D41748CCADA4}" srcId="{8FF0C1DA-717B-C84C-B753-0ED47C825F13}" destId="{D8CE7A8F-1188-1E49-807D-00286EB7207C}" srcOrd="0" destOrd="0" parTransId="{08C9B120-78E7-834B-8623-46A70AC38F45}" sibTransId="{CE1FE084-DB42-8641-AB15-7C9E18E18A4A}"/>
    <dgm:cxn modelId="{3F821AB5-D9C9-BC4A-B652-C581DD609F96}" type="presOf" srcId="{77DBC9AB-5713-8241-9F8B-A2ED1AAC2BF4}" destId="{A98C8F87-0CF9-1D4A-9C92-CF38FFDD4CB1}" srcOrd="0" destOrd="0" presId="urn:microsoft.com/office/officeart/2005/8/layout/orgChart1"/>
    <dgm:cxn modelId="{6937E7B7-1665-EF40-A000-0F1FBBAF4DC1}" srcId="{78AA6248-1CE5-1149-9AC7-D71CDA77BAAC}" destId="{191897B3-F1B5-494C-BCA3-DC214863B9EF}" srcOrd="3" destOrd="0" parTransId="{71E68055-C3A3-0B4D-A1DE-37293399375D}" sibTransId="{BF3FEF98-6D2A-4340-B50E-872D3598E8A8}"/>
    <dgm:cxn modelId="{192D88B9-2716-5E4F-948B-487E3DF73876}" type="presOf" srcId="{78AA6248-1CE5-1149-9AC7-D71CDA77BAAC}" destId="{0A745F7A-6E87-174E-83E9-D0355C4C68DE}" srcOrd="0" destOrd="0" presId="urn:microsoft.com/office/officeart/2005/8/layout/orgChart1"/>
    <dgm:cxn modelId="{F92B4EBB-372C-1C47-95F4-EB9AF0E61BFB}" type="presOf" srcId="{ED2CC88A-BB78-FF40-B489-33424960431A}" destId="{36BEB2A6-BC8A-1448-80C4-FD0584A4452C}" srcOrd="0" destOrd="0" presId="urn:microsoft.com/office/officeart/2005/8/layout/orgChart1"/>
    <dgm:cxn modelId="{53762DCE-B5A2-4E48-A46E-47E415EAF6E4}" srcId="{74347785-9CD0-E64A-AFE7-54CC47D57659}" destId="{A3516F86-E980-6041-B474-0706AC191C78}" srcOrd="5" destOrd="0" parTransId="{587FDE10-7F3C-FD4C-BFFD-88DD7300A300}" sibTransId="{4C6937AA-1A02-9A47-B877-32379922B592}"/>
    <dgm:cxn modelId="{7B155FD3-22F2-A446-99C1-765D4CAB227F}" type="presOf" srcId="{78AA6248-1CE5-1149-9AC7-D71CDA77BAAC}" destId="{F0ACD7FC-7572-4448-8C9E-3B27C26829B3}" srcOrd="1" destOrd="0" presId="urn:microsoft.com/office/officeart/2005/8/layout/orgChart1"/>
    <dgm:cxn modelId="{A989DFDC-51FF-614A-AC19-63E47C6C69FF}" type="presOf" srcId="{FE964236-B565-B843-A4E1-111C408C121B}" destId="{C5C82DCD-1ED7-6D4C-AF6A-12A3D526C6C6}" srcOrd="1" destOrd="0" presId="urn:microsoft.com/office/officeart/2005/8/layout/orgChart1"/>
    <dgm:cxn modelId="{809493DF-227D-8B4D-8FFE-B5E53AA37786}" type="presOf" srcId="{8FF0C1DA-717B-C84C-B753-0ED47C825F13}" destId="{CD263B68-753D-C947-ABBC-A6EE7C6E30FD}" srcOrd="1" destOrd="0" presId="urn:microsoft.com/office/officeart/2005/8/layout/orgChart1"/>
    <dgm:cxn modelId="{833E90E1-150F-9D43-AF0D-26DB47121BDC}" type="presOf" srcId="{EAFD17BA-BED6-8B41-9686-718C2008FD89}" destId="{249AF29C-E38B-E343-AA07-2FCEDD31A81F}" srcOrd="1" destOrd="0" presId="urn:microsoft.com/office/officeart/2005/8/layout/orgChart1"/>
    <dgm:cxn modelId="{185614E8-6792-C444-8235-D9B70571B773}" type="presOf" srcId="{2AC3FB13-9AFC-A54F-B8A2-85BFE93E52E3}" destId="{3DEEF12A-2BD3-FB40-A33E-E62610A9C094}" srcOrd="0" destOrd="0" presId="urn:microsoft.com/office/officeart/2005/8/layout/orgChart1"/>
    <dgm:cxn modelId="{A576CEEA-9E40-A246-BF29-D30734789387}" srcId="{74347785-9CD0-E64A-AFE7-54CC47D57659}" destId="{C1BDE7C0-A2DA-524E-8F41-48B02C53F64F}" srcOrd="1" destOrd="0" parTransId="{F6B04A4F-9DA6-534A-AFB5-5428E12025CF}" sibTransId="{2C9D6227-E561-6146-8C2A-549E8262FB3A}"/>
    <dgm:cxn modelId="{4EDFE4EA-FC69-1A45-92EF-57CA6F1D5515}" type="presOf" srcId="{191897B3-F1B5-494C-BCA3-DC214863B9EF}" destId="{42FE2BA7-5217-C543-9FF5-9DA9703C8658}" srcOrd="1" destOrd="0" presId="urn:microsoft.com/office/officeart/2005/8/layout/orgChart1"/>
    <dgm:cxn modelId="{DC971AEF-9A00-2447-8A6B-CEE6FABDEFD9}" type="presOf" srcId="{FE964236-B565-B843-A4E1-111C408C121B}" destId="{20208105-8D77-BE44-8A20-08FD583D1990}" srcOrd="0" destOrd="0" presId="urn:microsoft.com/office/officeart/2005/8/layout/orgChart1"/>
    <dgm:cxn modelId="{6D3C79F1-A66C-5A48-BBB6-DE872E00A69E}" type="presOf" srcId="{191897B3-F1B5-494C-BCA3-DC214863B9EF}" destId="{ACC17869-4527-EE48-AE55-C6465874A2B0}" srcOrd="0" destOrd="0" presId="urn:microsoft.com/office/officeart/2005/8/layout/orgChart1"/>
    <dgm:cxn modelId="{09A1F2F1-6F43-4143-8C31-DC2DB8D00CC7}" type="presOf" srcId="{EE9D203A-70F8-FC46-A2F7-4D1CF33A9586}" destId="{BF693B03-07C8-1942-9863-20F3849B9AAD}" srcOrd="0" destOrd="0" presId="urn:microsoft.com/office/officeart/2005/8/layout/orgChart1"/>
    <dgm:cxn modelId="{BA95BFFD-43B7-0E4A-BB44-5AB84CEDB66F}" type="presOf" srcId="{6F0ABF6F-2EAB-6B49-83D1-5324C487956C}" destId="{6926B4B8-A058-4A4B-BE6B-7DA26A5F59DA}" srcOrd="1" destOrd="0" presId="urn:microsoft.com/office/officeart/2005/8/layout/orgChart1"/>
    <dgm:cxn modelId="{E0AB8DFF-7B85-684C-8089-0632F22B153B}" type="presOf" srcId="{C3AAFC62-DB1A-7544-80DC-2274D02A801D}" destId="{BCA8B2A6-1F7B-F145-B633-D5B459B49A18}" srcOrd="0" destOrd="0" presId="urn:microsoft.com/office/officeart/2005/8/layout/orgChart1"/>
    <dgm:cxn modelId="{7505295C-083C-BA40-AAB6-D7BA0FBAB8C6}" type="presParOf" srcId="{A98C8F87-0CF9-1D4A-9C92-CF38FFDD4CB1}" destId="{28B65E94-EA2D-774C-B306-901A5B86E797}" srcOrd="0" destOrd="0" presId="urn:microsoft.com/office/officeart/2005/8/layout/orgChart1"/>
    <dgm:cxn modelId="{EB5B1943-87BD-3F4E-8F0C-3E97958822CB}" type="presParOf" srcId="{28B65E94-EA2D-774C-B306-901A5B86E797}" destId="{2EE3E4C0-7129-AC44-A614-0AA9A3000AC0}" srcOrd="0" destOrd="0" presId="urn:microsoft.com/office/officeart/2005/8/layout/orgChart1"/>
    <dgm:cxn modelId="{FE686BDA-1067-7D41-BDC5-AEAD952A9552}" type="presParOf" srcId="{2EE3E4C0-7129-AC44-A614-0AA9A3000AC0}" destId="{4292D67C-66E8-9743-95EF-E7BCCDB385B4}" srcOrd="0" destOrd="0" presId="urn:microsoft.com/office/officeart/2005/8/layout/orgChart1"/>
    <dgm:cxn modelId="{17BA5FBB-209D-A146-B220-FD6459E69FD8}" type="presParOf" srcId="{2EE3E4C0-7129-AC44-A614-0AA9A3000AC0}" destId="{8895BCBD-10AB-574A-AF4D-3FCD5D66259B}" srcOrd="1" destOrd="0" presId="urn:microsoft.com/office/officeart/2005/8/layout/orgChart1"/>
    <dgm:cxn modelId="{C4361EBF-7C7E-5F49-9814-0D50E9FD6EB4}" type="presParOf" srcId="{28B65E94-EA2D-774C-B306-901A5B86E797}" destId="{4C991C66-A262-7249-A701-89AEC9026671}" srcOrd="1" destOrd="0" presId="urn:microsoft.com/office/officeart/2005/8/layout/orgChart1"/>
    <dgm:cxn modelId="{10BF4770-6E4B-5448-B586-08CD7B49EDFB}" type="presParOf" srcId="{28B65E94-EA2D-774C-B306-901A5B86E797}" destId="{8825D7B0-8AAC-E049-982E-401CF20638B6}" srcOrd="2" destOrd="0" presId="urn:microsoft.com/office/officeart/2005/8/layout/orgChart1"/>
    <dgm:cxn modelId="{242255A2-5E63-1B4E-87F4-513191795FCE}" type="presParOf" srcId="{8825D7B0-8AAC-E049-982E-401CF20638B6}" destId="{746187D7-F012-0F42-844E-B5EED4B0B6A0}" srcOrd="0" destOrd="0" presId="urn:microsoft.com/office/officeart/2005/8/layout/orgChart1"/>
    <dgm:cxn modelId="{0C609D51-86E3-F24D-911C-9D394410FAB5}" type="presParOf" srcId="{8825D7B0-8AAC-E049-982E-401CF20638B6}" destId="{C350E9AD-9085-5940-B135-804AA7D73401}" srcOrd="1" destOrd="0" presId="urn:microsoft.com/office/officeart/2005/8/layout/orgChart1"/>
    <dgm:cxn modelId="{53618072-A047-324D-BD32-25773F4B68CD}" type="presParOf" srcId="{C350E9AD-9085-5940-B135-804AA7D73401}" destId="{E9F59B68-D601-CA4C-864D-CB5953369285}" srcOrd="0" destOrd="0" presId="urn:microsoft.com/office/officeart/2005/8/layout/orgChart1"/>
    <dgm:cxn modelId="{15C801EB-9570-C04F-BC4D-3F99BAAC8B9F}" type="presParOf" srcId="{E9F59B68-D601-CA4C-864D-CB5953369285}" destId="{0A745F7A-6E87-174E-83E9-D0355C4C68DE}" srcOrd="0" destOrd="0" presId="urn:microsoft.com/office/officeart/2005/8/layout/orgChart1"/>
    <dgm:cxn modelId="{985AE5B1-54A0-D045-BC01-8B1BA48E34C8}" type="presParOf" srcId="{E9F59B68-D601-CA4C-864D-CB5953369285}" destId="{F0ACD7FC-7572-4448-8C9E-3B27C26829B3}" srcOrd="1" destOrd="0" presId="urn:microsoft.com/office/officeart/2005/8/layout/orgChart1"/>
    <dgm:cxn modelId="{258A9722-954C-1B4C-8EB3-D63DCE4B7956}" type="presParOf" srcId="{C350E9AD-9085-5940-B135-804AA7D73401}" destId="{326E0EDA-FD24-EE4E-A07A-CB9830A6EAA2}" srcOrd="1" destOrd="0" presId="urn:microsoft.com/office/officeart/2005/8/layout/orgChart1"/>
    <dgm:cxn modelId="{07F59E33-83CF-DA4B-B586-F3729F48E074}" type="presParOf" srcId="{C350E9AD-9085-5940-B135-804AA7D73401}" destId="{328B2B28-70F1-A64A-AF9A-80B8E8456FE3}" srcOrd="2" destOrd="0" presId="urn:microsoft.com/office/officeart/2005/8/layout/orgChart1"/>
    <dgm:cxn modelId="{948EF649-0DE1-2A44-B59A-39F4984EF6A0}" type="presParOf" srcId="{328B2B28-70F1-A64A-AF9A-80B8E8456FE3}" destId="{3DEEF12A-2BD3-FB40-A33E-E62610A9C094}" srcOrd="0" destOrd="0" presId="urn:microsoft.com/office/officeart/2005/8/layout/orgChart1"/>
    <dgm:cxn modelId="{7D03B0C4-154D-7A48-A3E8-F8205CAED954}" type="presParOf" srcId="{328B2B28-70F1-A64A-AF9A-80B8E8456FE3}" destId="{AEC6010F-B17B-FE45-8BC8-B03949A9F125}" srcOrd="1" destOrd="0" presId="urn:microsoft.com/office/officeart/2005/8/layout/orgChart1"/>
    <dgm:cxn modelId="{4E3C494B-FAB5-5B40-9FDA-58813B0AADF2}" type="presParOf" srcId="{AEC6010F-B17B-FE45-8BC8-B03949A9F125}" destId="{11AE1117-A778-F14C-971A-95247AF95653}" srcOrd="0" destOrd="0" presId="urn:microsoft.com/office/officeart/2005/8/layout/orgChart1"/>
    <dgm:cxn modelId="{664ADB98-C30A-B44D-8F42-5F615DAB07A1}" type="presParOf" srcId="{11AE1117-A778-F14C-971A-95247AF95653}" destId="{D8A23244-316C-8D4E-848C-DEF600E59E3E}" srcOrd="0" destOrd="0" presId="urn:microsoft.com/office/officeart/2005/8/layout/orgChart1"/>
    <dgm:cxn modelId="{9AA34B14-9FC1-244B-B05A-98B7E4693238}" type="presParOf" srcId="{11AE1117-A778-F14C-971A-95247AF95653}" destId="{6926B4B8-A058-4A4B-BE6B-7DA26A5F59DA}" srcOrd="1" destOrd="0" presId="urn:microsoft.com/office/officeart/2005/8/layout/orgChart1"/>
    <dgm:cxn modelId="{F3AC5539-A5C1-BB46-8125-F5E2C461C054}" type="presParOf" srcId="{AEC6010F-B17B-FE45-8BC8-B03949A9F125}" destId="{1A74DAF1-EB3E-814A-9132-56CA1C13E19B}" srcOrd="1" destOrd="0" presId="urn:microsoft.com/office/officeart/2005/8/layout/orgChart1"/>
    <dgm:cxn modelId="{B32A49C6-2416-ED48-98AA-5E561938406D}" type="presParOf" srcId="{AEC6010F-B17B-FE45-8BC8-B03949A9F125}" destId="{7657BAD1-8C13-514F-9123-C73E58DD90EA}" srcOrd="2" destOrd="0" presId="urn:microsoft.com/office/officeart/2005/8/layout/orgChart1"/>
    <dgm:cxn modelId="{E5A502AF-D040-6741-8B31-0288BF54BC63}" type="presParOf" srcId="{328B2B28-70F1-A64A-AF9A-80B8E8456FE3}" destId="{F5ACD147-6B69-B24E-ACB0-C51B0D5CF724}" srcOrd="2" destOrd="0" presId="urn:microsoft.com/office/officeart/2005/8/layout/orgChart1"/>
    <dgm:cxn modelId="{6A45BBCF-55A7-F447-A53E-C2CEC0404640}" type="presParOf" srcId="{328B2B28-70F1-A64A-AF9A-80B8E8456FE3}" destId="{21233FB7-8ABE-3B49-AC2F-D6279F4081A5}" srcOrd="3" destOrd="0" presId="urn:microsoft.com/office/officeart/2005/8/layout/orgChart1"/>
    <dgm:cxn modelId="{76A3B6BF-D89E-4943-A56E-813D412E73DD}" type="presParOf" srcId="{21233FB7-8ABE-3B49-AC2F-D6279F4081A5}" destId="{F9675A0D-D31E-9740-AD39-1EC99CACA483}" srcOrd="0" destOrd="0" presId="urn:microsoft.com/office/officeart/2005/8/layout/orgChart1"/>
    <dgm:cxn modelId="{574F030D-C1F1-534B-B8CF-FD8B5B2BA732}" type="presParOf" srcId="{F9675A0D-D31E-9740-AD39-1EC99CACA483}" destId="{BCA8B2A6-1F7B-F145-B633-D5B459B49A18}" srcOrd="0" destOrd="0" presId="urn:microsoft.com/office/officeart/2005/8/layout/orgChart1"/>
    <dgm:cxn modelId="{9EF23013-C86B-9F45-97C0-804E9839E4C8}" type="presParOf" srcId="{F9675A0D-D31E-9740-AD39-1EC99CACA483}" destId="{570B7F24-DC97-C049-9142-C1F538250527}" srcOrd="1" destOrd="0" presId="urn:microsoft.com/office/officeart/2005/8/layout/orgChart1"/>
    <dgm:cxn modelId="{30AF0509-4E35-5A48-91D9-0942D476E90C}" type="presParOf" srcId="{21233FB7-8ABE-3B49-AC2F-D6279F4081A5}" destId="{D34D774F-EC81-2644-B383-CA27C0E49778}" srcOrd="1" destOrd="0" presId="urn:microsoft.com/office/officeart/2005/8/layout/orgChart1"/>
    <dgm:cxn modelId="{662D32EF-06E3-3B42-84D5-700ACF085922}" type="presParOf" srcId="{21233FB7-8ABE-3B49-AC2F-D6279F4081A5}" destId="{E61B781A-484D-3944-ACAC-62F779D76A15}" srcOrd="2" destOrd="0" presId="urn:microsoft.com/office/officeart/2005/8/layout/orgChart1"/>
    <dgm:cxn modelId="{A3AFEBF3-2D09-8B45-8DD7-CE572F607F2A}" type="presParOf" srcId="{328B2B28-70F1-A64A-AF9A-80B8E8456FE3}" destId="{A29A29D4-B470-F34D-99A0-C8E892255EB0}" srcOrd="4" destOrd="0" presId="urn:microsoft.com/office/officeart/2005/8/layout/orgChart1"/>
    <dgm:cxn modelId="{4F418E7E-F980-D745-B7E0-EC6C3E05D6D7}" type="presParOf" srcId="{328B2B28-70F1-A64A-AF9A-80B8E8456FE3}" destId="{B0B66F26-1832-D14A-90D7-AFCD6B4F175D}" srcOrd="5" destOrd="0" presId="urn:microsoft.com/office/officeart/2005/8/layout/orgChart1"/>
    <dgm:cxn modelId="{A6572A81-2840-0C4B-9FAD-D1C70A6B1218}" type="presParOf" srcId="{B0B66F26-1832-D14A-90D7-AFCD6B4F175D}" destId="{C28D95B7-5B5C-8E4A-87E3-3D08AE18458E}" srcOrd="0" destOrd="0" presId="urn:microsoft.com/office/officeart/2005/8/layout/orgChart1"/>
    <dgm:cxn modelId="{15DEE783-8B74-DA45-9065-B163C3396D15}" type="presParOf" srcId="{C28D95B7-5B5C-8E4A-87E3-3D08AE18458E}" destId="{1634191C-8710-B84D-975B-5B135F85DFB5}" srcOrd="0" destOrd="0" presId="urn:microsoft.com/office/officeart/2005/8/layout/orgChart1"/>
    <dgm:cxn modelId="{246BF62C-DB6B-914A-8F34-C3F0D10F65E2}" type="presParOf" srcId="{C28D95B7-5B5C-8E4A-87E3-3D08AE18458E}" destId="{388C133D-11BF-7749-86EA-DFC0380B940D}" srcOrd="1" destOrd="0" presId="urn:microsoft.com/office/officeart/2005/8/layout/orgChart1"/>
    <dgm:cxn modelId="{B4447AD4-C887-5F4B-A14A-136C622C43CA}" type="presParOf" srcId="{B0B66F26-1832-D14A-90D7-AFCD6B4F175D}" destId="{C341FB15-5941-1F45-B934-216037887AB6}" srcOrd="1" destOrd="0" presId="urn:microsoft.com/office/officeart/2005/8/layout/orgChart1"/>
    <dgm:cxn modelId="{6C2C2CFE-0A0B-D746-84E7-F971C6DF719F}" type="presParOf" srcId="{B0B66F26-1832-D14A-90D7-AFCD6B4F175D}" destId="{FA167A86-C339-3743-9C28-3BF73858AD3A}" srcOrd="2" destOrd="0" presId="urn:microsoft.com/office/officeart/2005/8/layout/orgChart1"/>
    <dgm:cxn modelId="{AD241109-CF4D-F54D-A136-159778A343C4}" type="presParOf" srcId="{328B2B28-70F1-A64A-AF9A-80B8E8456FE3}" destId="{9CA81B96-3CF8-4B42-8B62-B7B84A21BA83}" srcOrd="6" destOrd="0" presId="urn:microsoft.com/office/officeart/2005/8/layout/orgChart1"/>
    <dgm:cxn modelId="{2C0D90AF-333E-AA49-9E48-B72E72E3B5BD}" type="presParOf" srcId="{328B2B28-70F1-A64A-AF9A-80B8E8456FE3}" destId="{C39DC645-09D8-1A44-9633-F1B36D8121E8}" srcOrd="7" destOrd="0" presId="urn:microsoft.com/office/officeart/2005/8/layout/orgChart1"/>
    <dgm:cxn modelId="{A766B181-88A5-7947-B141-C0D95B245101}" type="presParOf" srcId="{C39DC645-09D8-1A44-9633-F1B36D8121E8}" destId="{543B6A79-FFC8-144A-8E83-2AFE6F9F53DD}" srcOrd="0" destOrd="0" presId="urn:microsoft.com/office/officeart/2005/8/layout/orgChart1"/>
    <dgm:cxn modelId="{A378708E-209D-4946-9A1C-670A43A2A59A}" type="presParOf" srcId="{543B6A79-FFC8-144A-8E83-2AFE6F9F53DD}" destId="{ACC17869-4527-EE48-AE55-C6465874A2B0}" srcOrd="0" destOrd="0" presId="urn:microsoft.com/office/officeart/2005/8/layout/orgChart1"/>
    <dgm:cxn modelId="{859F6266-514C-3B42-A23B-E474EE58E0A9}" type="presParOf" srcId="{543B6A79-FFC8-144A-8E83-2AFE6F9F53DD}" destId="{42FE2BA7-5217-C543-9FF5-9DA9703C8658}" srcOrd="1" destOrd="0" presId="urn:microsoft.com/office/officeart/2005/8/layout/orgChart1"/>
    <dgm:cxn modelId="{BDC7BFDA-BB28-C140-AA69-BD421539A727}" type="presParOf" srcId="{C39DC645-09D8-1A44-9633-F1B36D8121E8}" destId="{5312D0FE-F484-EF42-BFDD-3CA6F58753C3}" srcOrd="1" destOrd="0" presId="urn:microsoft.com/office/officeart/2005/8/layout/orgChart1"/>
    <dgm:cxn modelId="{3F72335E-EB3C-6542-9E7C-DF0280051B98}" type="presParOf" srcId="{C39DC645-09D8-1A44-9633-F1B36D8121E8}" destId="{300AF23F-B390-854B-B6A8-2B7DE46D7C71}" srcOrd="2" destOrd="0" presId="urn:microsoft.com/office/officeart/2005/8/layout/orgChart1"/>
    <dgm:cxn modelId="{250766A7-EB78-2342-92BC-3E3B7966E6B7}" type="presParOf" srcId="{328B2B28-70F1-A64A-AF9A-80B8E8456FE3}" destId="{E8594BC8-51B9-A04E-BF90-9CE1E8984BDB}" srcOrd="8" destOrd="0" presId="urn:microsoft.com/office/officeart/2005/8/layout/orgChart1"/>
    <dgm:cxn modelId="{0DEEEE8A-29C5-1542-B713-F42551AFFF4D}" type="presParOf" srcId="{328B2B28-70F1-A64A-AF9A-80B8E8456FE3}" destId="{C28A8B46-4ECB-1E48-AE3B-C4E77D90DA3D}" srcOrd="9" destOrd="0" presId="urn:microsoft.com/office/officeart/2005/8/layout/orgChart1"/>
    <dgm:cxn modelId="{C43AA075-E87E-AF45-A9AF-D2660C9DB4F5}" type="presParOf" srcId="{C28A8B46-4ECB-1E48-AE3B-C4E77D90DA3D}" destId="{8A46FA5C-080A-A245-B849-86B02A08C756}" srcOrd="0" destOrd="0" presId="urn:microsoft.com/office/officeart/2005/8/layout/orgChart1"/>
    <dgm:cxn modelId="{59BE6044-124E-E148-823B-94860874146F}" type="presParOf" srcId="{8A46FA5C-080A-A245-B849-86B02A08C756}" destId="{864720C8-2A8B-6141-A5B7-286F21081772}" srcOrd="0" destOrd="0" presId="urn:microsoft.com/office/officeart/2005/8/layout/orgChart1"/>
    <dgm:cxn modelId="{A06087D1-7366-A346-8E92-8F226A46AA1B}" type="presParOf" srcId="{8A46FA5C-080A-A245-B849-86B02A08C756}" destId="{798C48DA-E1CA-DF4A-951A-1A57EC076509}" srcOrd="1" destOrd="0" presId="urn:microsoft.com/office/officeart/2005/8/layout/orgChart1"/>
    <dgm:cxn modelId="{B4F8747E-82C2-0D47-AE8A-6933610E25BE}" type="presParOf" srcId="{C28A8B46-4ECB-1E48-AE3B-C4E77D90DA3D}" destId="{6DAC0870-29EE-3D4C-ACEA-7520FD58C2A7}" srcOrd="1" destOrd="0" presId="urn:microsoft.com/office/officeart/2005/8/layout/orgChart1"/>
    <dgm:cxn modelId="{6B29E72C-4671-C14D-B85B-7A51AE23B91F}" type="presParOf" srcId="{C28A8B46-4ECB-1E48-AE3B-C4E77D90DA3D}" destId="{76DD0EAF-A7D8-3A43-8C6E-CCA90FFAA410}" srcOrd="2" destOrd="0" presId="urn:microsoft.com/office/officeart/2005/8/layout/orgChart1"/>
    <dgm:cxn modelId="{D730FD1D-0449-3544-B4F3-3AAFFCE95782}" type="presParOf" srcId="{328B2B28-70F1-A64A-AF9A-80B8E8456FE3}" destId="{BF693B03-07C8-1942-9863-20F3849B9AAD}" srcOrd="10" destOrd="0" presId="urn:microsoft.com/office/officeart/2005/8/layout/orgChart1"/>
    <dgm:cxn modelId="{398BEAA2-5771-6D42-9662-B1B54E1E4301}" type="presParOf" srcId="{328B2B28-70F1-A64A-AF9A-80B8E8456FE3}" destId="{DF687EFB-01E3-4D44-8C3B-435464F2794D}" srcOrd="11" destOrd="0" presId="urn:microsoft.com/office/officeart/2005/8/layout/orgChart1"/>
    <dgm:cxn modelId="{8B638E73-AD89-A04D-B52B-36113167A969}" type="presParOf" srcId="{DF687EFB-01E3-4D44-8C3B-435464F2794D}" destId="{FEE1E20B-4651-B240-A3C0-1F3564511288}" srcOrd="0" destOrd="0" presId="urn:microsoft.com/office/officeart/2005/8/layout/orgChart1"/>
    <dgm:cxn modelId="{159BC604-BE7E-7447-B4B0-150FFA6CE2FC}" type="presParOf" srcId="{FEE1E20B-4651-B240-A3C0-1F3564511288}" destId="{2B911614-6273-6540-94EB-63646720FAC2}" srcOrd="0" destOrd="0" presId="urn:microsoft.com/office/officeart/2005/8/layout/orgChart1"/>
    <dgm:cxn modelId="{8ECA224B-D834-B648-BF0D-5BA74AF44FFE}" type="presParOf" srcId="{FEE1E20B-4651-B240-A3C0-1F3564511288}" destId="{249AF29C-E38B-E343-AA07-2FCEDD31A81F}" srcOrd="1" destOrd="0" presId="urn:microsoft.com/office/officeart/2005/8/layout/orgChart1"/>
    <dgm:cxn modelId="{56A8B477-A0E5-3D47-98F9-52ED00204D3D}" type="presParOf" srcId="{DF687EFB-01E3-4D44-8C3B-435464F2794D}" destId="{A8174FA7-4A1B-644B-BA10-29E72926984A}" srcOrd="1" destOrd="0" presId="urn:microsoft.com/office/officeart/2005/8/layout/orgChart1"/>
    <dgm:cxn modelId="{71D5C256-AE19-2F43-BFDF-3474CEB7929B}" type="presParOf" srcId="{DF687EFB-01E3-4D44-8C3B-435464F2794D}" destId="{554B5F62-2BD8-A64E-946B-5A449A4A5316}" srcOrd="2" destOrd="0" presId="urn:microsoft.com/office/officeart/2005/8/layout/orgChart1"/>
    <dgm:cxn modelId="{CF773705-B871-3249-9A57-5F09EE6047EC}" type="presParOf" srcId="{8825D7B0-8AAC-E049-982E-401CF20638B6}" destId="{A58BC91E-73CA-C845-9444-7F29710D7687}" srcOrd="2" destOrd="0" presId="urn:microsoft.com/office/officeart/2005/8/layout/orgChart1"/>
    <dgm:cxn modelId="{31F3CAF7-305A-514F-BF6F-CB65FAD080B3}" type="presParOf" srcId="{8825D7B0-8AAC-E049-982E-401CF20638B6}" destId="{FA009920-6E76-C840-80E5-3B6B19476844}" srcOrd="3" destOrd="0" presId="urn:microsoft.com/office/officeart/2005/8/layout/orgChart1"/>
    <dgm:cxn modelId="{29B52631-7357-4942-A545-63CA72A081DA}" type="presParOf" srcId="{FA009920-6E76-C840-80E5-3B6B19476844}" destId="{59933C42-44A6-0B47-8597-492CA7984AB4}" srcOrd="0" destOrd="0" presId="urn:microsoft.com/office/officeart/2005/8/layout/orgChart1"/>
    <dgm:cxn modelId="{ED79AAF6-A601-1B49-B00D-D702F49A422F}" type="presParOf" srcId="{59933C42-44A6-0B47-8597-492CA7984AB4}" destId="{4CF54552-57B4-5549-8905-7B51E38EAE13}" srcOrd="0" destOrd="0" presId="urn:microsoft.com/office/officeart/2005/8/layout/orgChart1"/>
    <dgm:cxn modelId="{CCC87ED4-0D2D-6846-A286-AEBA97963134}" type="presParOf" srcId="{59933C42-44A6-0B47-8597-492CA7984AB4}" destId="{A76EC111-AD84-3747-8DA2-C082D7F855A7}" srcOrd="1" destOrd="0" presId="urn:microsoft.com/office/officeart/2005/8/layout/orgChart1"/>
    <dgm:cxn modelId="{1D0AC42E-E687-5248-B5C1-069FD675FDF9}" type="presParOf" srcId="{FA009920-6E76-C840-80E5-3B6B19476844}" destId="{DEA50CAD-6F69-8C4F-87AD-838F9BC66434}" srcOrd="1" destOrd="0" presId="urn:microsoft.com/office/officeart/2005/8/layout/orgChart1"/>
    <dgm:cxn modelId="{5FF5558C-6763-0A4C-BCCE-FE7DBE7C8825}" type="presParOf" srcId="{FA009920-6E76-C840-80E5-3B6B19476844}" destId="{F09B251E-C57F-8F41-92D9-146F737CFB75}" srcOrd="2" destOrd="0" presId="urn:microsoft.com/office/officeart/2005/8/layout/orgChart1"/>
    <dgm:cxn modelId="{C8A0A6F9-430C-C049-95CD-61EA01938231}" type="presParOf" srcId="{8825D7B0-8AAC-E049-982E-401CF20638B6}" destId="{0A7B4473-2983-5349-94D0-11DEB4E78AD2}" srcOrd="4" destOrd="0" presId="urn:microsoft.com/office/officeart/2005/8/layout/orgChart1"/>
    <dgm:cxn modelId="{92198E8D-A7FD-714E-B0C5-E7E88D1889F7}" type="presParOf" srcId="{8825D7B0-8AAC-E049-982E-401CF20638B6}" destId="{D898BC83-F49B-F847-BCA9-F473271DDB09}" srcOrd="5" destOrd="0" presId="urn:microsoft.com/office/officeart/2005/8/layout/orgChart1"/>
    <dgm:cxn modelId="{18C88BEF-27DA-2F49-BFFD-E52FE3C1197B}" type="presParOf" srcId="{D898BC83-F49B-F847-BCA9-F473271DDB09}" destId="{250855AD-3312-2D49-A0A4-D0CA8EEB714A}" srcOrd="0" destOrd="0" presId="urn:microsoft.com/office/officeart/2005/8/layout/orgChart1"/>
    <dgm:cxn modelId="{B7F5727F-0AA6-9349-BF40-B997C7529E12}" type="presParOf" srcId="{250855AD-3312-2D49-A0A4-D0CA8EEB714A}" destId="{CE528267-C95F-6A43-BBB8-1AF4A8B66AD5}" srcOrd="0" destOrd="0" presId="urn:microsoft.com/office/officeart/2005/8/layout/orgChart1"/>
    <dgm:cxn modelId="{789DC40B-1D6E-D643-B68F-242C8A5FC97D}" type="presParOf" srcId="{250855AD-3312-2D49-A0A4-D0CA8EEB714A}" destId="{DF0D7CCE-A05A-E649-9B12-23C4B95D5199}" srcOrd="1" destOrd="0" presId="urn:microsoft.com/office/officeart/2005/8/layout/orgChart1"/>
    <dgm:cxn modelId="{0B3A19A9-1A62-6E44-B611-F3815121E860}" type="presParOf" srcId="{D898BC83-F49B-F847-BCA9-F473271DDB09}" destId="{3C3A04AD-4758-2E41-ABCE-FE3BD0B07F93}" srcOrd="1" destOrd="0" presId="urn:microsoft.com/office/officeart/2005/8/layout/orgChart1"/>
    <dgm:cxn modelId="{A8CC60A1-BC71-F648-8993-A289BF282036}" type="presParOf" srcId="{D898BC83-F49B-F847-BCA9-F473271DDB09}" destId="{F298E517-A5F0-B64D-95F6-16195ACB8463}" srcOrd="2" destOrd="0" presId="urn:microsoft.com/office/officeart/2005/8/layout/orgChart1"/>
    <dgm:cxn modelId="{02DD608B-3BA4-3642-90C5-FA160F82CC6E}" type="presParOf" srcId="{8825D7B0-8AAC-E049-982E-401CF20638B6}" destId="{DDD20D31-CD72-0C4F-A35B-D8B3E23EE849}" srcOrd="6" destOrd="0" presId="urn:microsoft.com/office/officeart/2005/8/layout/orgChart1"/>
    <dgm:cxn modelId="{D2897218-6404-864D-B24B-256AF355D5D8}" type="presParOf" srcId="{8825D7B0-8AAC-E049-982E-401CF20638B6}" destId="{B0B7CC73-156F-8644-B8E5-1561819A221B}" srcOrd="7" destOrd="0" presId="urn:microsoft.com/office/officeart/2005/8/layout/orgChart1"/>
    <dgm:cxn modelId="{48743863-CB3E-D441-943F-A62F30CC2AE9}" type="presParOf" srcId="{B0B7CC73-156F-8644-B8E5-1561819A221B}" destId="{CCD2BE9F-7DED-C144-B16C-4673B9A259C1}" srcOrd="0" destOrd="0" presId="urn:microsoft.com/office/officeart/2005/8/layout/orgChart1"/>
    <dgm:cxn modelId="{2109B543-D171-4D4A-BF10-BDE0DA52E6FD}" type="presParOf" srcId="{CCD2BE9F-7DED-C144-B16C-4673B9A259C1}" destId="{20208105-8D77-BE44-8A20-08FD583D1990}" srcOrd="0" destOrd="0" presId="urn:microsoft.com/office/officeart/2005/8/layout/orgChart1"/>
    <dgm:cxn modelId="{598D9F71-323F-7645-9A0A-F718ACF0F2B8}" type="presParOf" srcId="{CCD2BE9F-7DED-C144-B16C-4673B9A259C1}" destId="{C5C82DCD-1ED7-6D4C-AF6A-12A3D526C6C6}" srcOrd="1" destOrd="0" presId="urn:microsoft.com/office/officeart/2005/8/layout/orgChart1"/>
    <dgm:cxn modelId="{124C364E-BD7D-DF44-AC75-8ECD33FFC785}" type="presParOf" srcId="{B0B7CC73-156F-8644-B8E5-1561819A221B}" destId="{008FECA6-0671-234D-8676-F25B6E8A82C2}" srcOrd="1" destOrd="0" presId="urn:microsoft.com/office/officeart/2005/8/layout/orgChart1"/>
    <dgm:cxn modelId="{1E05C3ED-A7E6-F644-9B41-B1EAA784AB8C}" type="presParOf" srcId="{B0B7CC73-156F-8644-B8E5-1561819A221B}" destId="{554A2968-566D-1B4A-8F64-A605BCC52B73}" srcOrd="2" destOrd="0" presId="urn:microsoft.com/office/officeart/2005/8/layout/orgChart1"/>
    <dgm:cxn modelId="{27C1873F-1C27-424F-9493-A51889071FED}" type="presParOf" srcId="{8825D7B0-8AAC-E049-982E-401CF20638B6}" destId="{ADB3783A-FFDE-104F-9465-75E14C986A98}" srcOrd="8" destOrd="0" presId="urn:microsoft.com/office/officeart/2005/8/layout/orgChart1"/>
    <dgm:cxn modelId="{DC7AD67D-90C4-124E-95AD-A85CBBB50C39}" type="presParOf" srcId="{8825D7B0-8AAC-E049-982E-401CF20638B6}" destId="{29E61D94-1B20-7149-898B-92CDC70B1BB7}" srcOrd="9" destOrd="0" presId="urn:microsoft.com/office/officeart/2005/8/layout/orgChart1"/>
    <dgm:cxn modelId="{78624840-18AB-9145-A4C9-56C03553177D}" type="presParOf" srcId="{29E61D94-1B20-7149-898B-92CDC70B1BB7}" destId="{56450B99-ADBA-814D-B2F3-20F4F58956EB}" srcOrd="0" destOrd="0" presId="urn:microsoft.com/office/officeart/2005/8/layout/orgChart1"/>
    <dgm:cxn modelId="{AB2CECA7-E011-394B-A2F7-1913FC3926FC}" type="presParOf" srcId="{56450B99-ADBA-814D-B2F3-20F4F58956EB}" destId="{3ACB2685-017F-424C-94CB-8FEDB56786E5}" srcOrd="0" destOrd="0" presId="urn:microsoft.com/office/officeart/2005/8/layout/orgChart1"/>
    <dgm:cxn modelId="{FAF74EA5-FCF6-A84F-BC94-C6056F7D6375}" type="presParOf" srcId="{56450B99-ADBA-814D-B2F3-20F4F58956EB}" destId="{906615CB-12E0-2545-8289-D05066706C01}" srcOrd="1" destOrd="0" presId="urn:microsoft.com/office/officeart/2005/8/layout/orgChart1"/>
    <dgm:cxn modelId="{EE9240AA-BDFD-6B44-BE6E-9D58044DC8DB}" type="presParOf" srcId="{29E61D94-1B20-7149-898B-92CDC70B1BB7}" destId="{C7E292FF-F2B6-134E-8842-6E884D9778CE}" srcOrd="1" destOrd="0" presId="urn:microsoft.com/office/officeart/2005/8/layout/orgChart1"/>
    <dgm:cxn modelId="{EAC51B64-6CF6-B54F-B1CC-9C4CEDFF79A5}" type="presParOf" srcId="{29E61D94-1B20-7149-898B-92CDC70B1BB7}" destId="{2864F7F2-B43F-0A47-98B0-D6F078699E1B}" srcOrd="2" destOrd="0" presId="urn:microsoft.com/office/officeart/2005/8/layout/orgChart1"/>
    <dgm:cxn modelId="{1C333660-EDA5-B540-BB54-2F5035E458A5}" type="presParOf" srcId="{8825D7B0-8AAC-E049-982E-401CF20638B6}" destId="{7E0C6435-3CFB-5E4B-8E11-CF618DBB001C}" srcOrd="10" destOrd="0" presId="urn:microsoft.com/office/officeart/2005/8/layout/orgChart1"/>
    <dgm:cxn modelId="{967CD2D7-D06E-A846-A8B2-8496B89E025D}" type="presParOf" srcId="{8825D7B0-8AAC-E049-982E-401CF20638B6}" destId="{96839FD2-4102-234B-9EFF-FC6609F2BFB5}" srcOrd="11" destOrd="0" presId="urn:microsoft.com/office/officeart/2005/8/layout/orgChart1"/>
    <dgm:cxn modelId="{4C07B8B3-0C61-6E40-B23E-1203EA4C3766}" type="presParOf" srcId="{96839FD2-4102-234B-9EFF-FC6609F2BFB5}" destId="{B902EABC-A4EC-024D-8334-B201DBCBFDED}" srcOrd="0" destOrd="0" presId="urn:microsoft.com/office/officeart/2005/8/layout/orgChart1"/>
    <dgm:cxn modelId="{0DC36638-BB60-A441-AEFD-9F11CF324357}" type="presParOf" srcId="{B902EABC-A4EC-024D-8334-B201DBCBFDED}" destId="{9484097B-E604-9240-81C0-FA23335BABEC}" srcOrd="0" destOrd="0" presId="urn:microsoft.com/office/officeart/2005/8/layout/orgChart1"/>
    <dgm:cxn modelId="{419DDCEE-9971-D04B-B52B-547793DED6D7}" type="presParOf" srcId="{B902EABC-A4EC-024D-8334-B201DBCBFDED}" destId="{6E972894-5229-3348-902B-34D7B60879D7}" srcOrd="1" destOrd="0" presId="urn:microsoft.com/office/officeart/2005/8/layout/orgChart1"/>
    <dgm:cxn modelId="{DCFEF891-FCA5-A743-AA90-E7B9B44F7513}" type="presParOf" srcId="{96839FD2-4102-234B-9EFF-FC6609F2BFB5}" destId="{5176A368-6D39-7C41-8CFF-D7DF0F4EF963}" srcOrd="1" destOrd="0" presId="urn:microsoft.com/office/officeart/2005/8/layout/orgChart1"/>
    <dgm:cxn modelId="{F2D3EBCF-4FEB-E847-BBE8-1C5798CEDDCF}" type="presParOf" srcId="{96839FD2-4102-234B-9EFF-FC6609F2BFB5}" destId="{8FA8AB75-A470-9A4E-AE84-D51F382DBF97}" srcOrd="2" destOrd="0" presId="urn:microsoft.com/office/officeart/2005/8/layout/orgChart1"/>
    <dgm:cxn modelId="{1CBC9EDB-6E37-B34C-BA14-F895972D33B7}" type="presParOf" srcId="{8825D7B0-8AAC-E049-982E-401CF20638B6}" destId="{36BEB2A6-BC8A-1448-80C4-FD0584A4452C}" srcOrd="12" destOrd="0" presId="urn:microsoft.com/office/officeart/2005/8/layout/orgChart1"/>
    <dgm:cxn modelId="{9C97232F-4901-034B-B5F9-92EAF6F489CD}" type="presParOf" srcId="{8825D7B0-8AAC-E049-982E-401CF20638B6}" destId="{74FC6560-4212-2C42-9156-405D2C58A5C1}" srcOrd="13" destOrd="0" presId="urn:microsoft.com/office/officeart/2005/8/layout/orgChart1"/>
    <dgm:cxn modelId="{74C765F3-9810-F048-96DD-EC3C30095517}" type="presParOf" srcId="{74FC6560-4212-2C42-9156-405D2C58A5C1}" destId="{08F3562A-6DB2-0C44-BCC5-C55E3C5383D7}" srcOrd="0" destOrd="0" presId="urn:microsoft.com/office/officeart/2005/8/layout/orgChart1"/>
    <dgm:cxn modelId="{A1C2E314-A736-674B-91EC-8247E3760405}" type="presParOf" srcId="{08F3562A-6DB2-0C44-BCC5-C55E3C5383D7}" destId="{88A58972-0AF0-C649-8383-9DA74EBB61A2}" srcOrd="0" destOrd="0" presId="urn:microsoft.com/office/officeart/2005/8/layout/orgChart1"/>
    <dgm:cxn modelId="{30D6431E-281F-B04A-A219-F866BA42F1B9}" type="presParOf" srcId="{08F3562A-6DB2-0C44-BCC5-C55E3C5383D7}" destId="{CD263B68-753D-C947-ABBC-A6EE7C6E30FD}" srcOrd="1" destOrd="0" presId="urn:microsoft.com/office/officeart/2005/8/layout/orgChart1"/>
    <dgm:cxn modelId="{149BB1BB-5CBB-744C-9820-4602FAA26030}" type="presParOf" srcId="{74FC6560-4212-2C42-9156-405D2C58A5C1}" destId="{2E07DE8D-3393-024E-A7EA-21F9D829D034}" srcOrd="1" destOrd="0" presId="urn:microsoft.com/office/officeart/2005/8/layout/orgChart1"/>
    <dgm:cxn modelId="{DB98C71B-96C8-E24E-BCCF-2ED475C79882}" type="presParOf" srcId="{74FC6560-4212-2C42-9156-405D2C58A5C1}" destId="{6D1C081E-C3E8-6549-908F-C5DADCE3F33A}" srcOrd="2" destOrd="0" presId="urn:microsoft.com/office/officeart/2005/8/layout/orgChart1"/>
    <dgm:cxn modelId="{923DC755-50CE-BE46-9100-99EA6B1458FD}" type="presParOf" srcId="{6D1C081E-C3E8-6549-908F-C5DADCE3F33A}" destId="{E9E2DFD9-AEA0-634A-BA4B-3509ECA0EE63}" srcOrd="0" destOrd="0" presId="urn:microsoft.com/office/officeart/2005/8/layout/orgChart1"/>
    <dgm:cxn modelId="{552301F3-F356-6240-9594-64A8D7305CFA}" type="presParOf" srcId="{6D1C081E-C3E8-6549-908F-C5DADCE3F33A}" destId="{CFC52A77-E104-7547-AD3E-3BE55F213736}" srcOrd="1" destOrd="0" presId="urn:microsoft.com/office/officeart/2005/8/layout/orgChart1"/>
    <dgm:cxn modelId="{00E515B5-3CF9-7A44-9C8F-8ACEDCAE7DF4}" type="presParOf" srcId="{CFC52A77-E104-7547-AD3E-3BE55F213736}" destId="{3A718CF8-E0FD-0E4E-80BA-4536153B1CBF}" srcOrd="0" destOrd="0" presId="urn:microsoft.com/office/officeart/2005/8/layout/orgChart1"/>
    <dgm:cxn modelId="{B6AA5D74-57EA-554E-95EB-02880622BCF0}" type="presParOf" srcId="{3A718CF8-E0FD-0E4E-80BA-4536153B1CBF}" destId="{E7A002F5-E0D5-0841-B721-8A447A72079B}" srcOrd="0" destOrd="0" presId="urn:microsoft.com/office/officeart/2005/8/layout/orgChart1"/>
    <dgm:cxn modelId="{BD3BD38C-2451-6F47-8956-98AFAAA6E214}" type="presParOf" srcId="{3A718CF8-E0FD-0E4E-80BA-4536153B1CBF}" destId="{787959BA-2266-8C43-93F9-456D5FEB3E3E}" srcOrd="1" destOrd="0" presId="urn:microsoft.com/office/officeart/2005/8/layout/orgChart1"/>
    <dgm:cxn modelId="{5E4F38D7-3278-204D-9CD7-957627AEB270}" type="presParOf" srcId="{CFC52A77-E104-7547-AD3E-3BE55F213736}" destId="{9AFAC7B0-075C-B540-92E7-8DE3EA081966}" srcOrd="1" destOrd="0" presId="urn:microsoft.com/office/officeart/2005/8/layout/orgChart1"/>
    <dgm:cxn modelId="{91436759-936E-5448-B348-5AD73BF259FF}" type="presParOf" srcId="{CFC52A77-E104-7547-AD3E-3BE55F213736}" destId="{D49F40D4-2EFA-6346-991C-51CB0BF2455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E2DFD9-AEA0-634A-BA4B-3509ECA0EE63}">
      <dsp:nvSpPr>
        <dsp:cNvPr id="0" name=""/>
        <dsp:cNvSpPr/>
      </dsp:nvSpPr>
      <dsp:spPr>
        <a:xfrm>
          <a:off x="2104717" y="4404899"/>
          <a:ext cx="91440" cy="370261"/>
        </a:xfrm>
        <a:custGeom>
          <a:avLst/>
          <a:gdLst/>
          <a:ahLst/>
          <a:cxnLst/>
          <a:rect l="0" t="0" r="0" b="0"/>
          <a:pathLst>
            <a:path>
              <a:moveTo>
                <a:pt x="130236" y="0"/>
              </a:moveTo>
              <a:lnTo>
                <a:pt x="130236" y="370261"/>
              </a:lnTo>
              <a:lnTo>
                <a:pt x="45720" y="3702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BEB2A6-BC8A-1448-80C4-FD0584A4452C}">
      <dsp:nvSpPr>
        <dsp:cNvPr id="0" name=""/>
        <dsp:cNvSpPr/>
      </dsp:nvSpPr>
      <dsp:spPr>
        <a:xfrm>
          <a:off x="2637411" y="404468"/>
          <a:ext cx="571490" cy="3799202"/>
        </a:xfrm>
        <a:custGeom>
          <a:avLst/>
          <a:gdLst/>
          <a:ahLst/>
          <a:cxnLst/>
          <a:rect l="0" t="0" r="0" b="0"/>
          <a:pathLst>
            <a:path>
              <a:moveTo>
                <a:pt x="571490" y="0"/>
              </a:moveTo>
              <a:lnTo>
                <a:pt x="571490" y="3799202"/>
              </a:lnTo>
              <a:lnTo>
                <a:pt x="0" y="37992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0C6435-3CFB-5E4B-8E11-CF618DBB001C}">
      <dsp:nvSpPr>
        <dsp:cNvPr id="0" name=""/>
        <dsp:cNvSpPr/>
      </dsp:nvSpPr>
      <dsp:spPr>
        <a:xfrm>
          <a:off x="3163181" y="404468"/>
          <a:ext cx="91440" cy="32277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27711"/>
              </a:lnTo>
              <a:lnTo>
                <a:pt x="130236" y="32277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DB3783A-FFDE-104F-9465-75E14C986A98}">
      <dsp:nvSpPr>
        <dsp:cNvPr id="0" name=""/>
        <dsp:cNvSpPr/>
      </dsp:nvSpPr>
      <dsp:spPr>
        <a:xfrm>
          <a:off x="2150437" y="404468"/>
          <a:ext cx="1058464" cy="3227711"/>
        </a:xfrm>
        <a:custGeom>
          <a:avLst/>
          <a:gdLst/>
          <a:ahLst/>
          <a:cxnLst/>
          <a:rect l="0" t="0" r="0" b="0"/>
          <a:pathLst>
            <a:path>
              <a:moveTo>
                <a:pt x="1058464" y="0"/>
              </a:moveTo>
              <a:lnTo>
                <a:pt x="1058464" y="3227711"/>
              </a:lnTo>
              <a:lnTo>
                <a:pt x="0" y="322771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D20D31-CD72-0C4F-A35B-D8B3E23EE849}">
      <dsp:nvSpPr>
        <dsp:cNvPr id="0" name=""/>
        <dsp:cNvSpPr/>
      </dsp:nvSpPr>
      <dsp:spPr>
        <a:xfrm>
          <a:off x="3163181" y="404468"/>
          <a:ext cx="91440" cy="2656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56221"/>
              </a:lnTo>
              <a:lnTo>
                <a:pt x="130236" y="26562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7B4473-2983-5349-94D0-11DEB4E78AD2}">
      <dsp:nvSpPr>
        <dsp:cNvPr id="0" name=""/>
        <dsp:cNvSpPr/>
      </dsp:nvSpPr>
      <dsp:spPr>
        <a:xfrm>
          <a:off x="2150437" y="404468"/>
          <a:ext cx="1058464" cy="2656221"/>
        </a:xfrm>
        <a:custGeom>
          <a:avLst/>
          <a:gdLst/>
          <a:ahLst/>
          <a:cxnLst/>
          <a:rect l="0" t="0" r="0" b="0"/>
          <a:pathLst>
            <a:path>
              <a:moveTo>
                <a:pt x="1058464" y="0"/>
              </a:moveTo>
              <a:lnTo>
                <a:pt x="1058464" y="2656221"/>
              </a:lnTo>
              <a:lnTo>
                <a:pt x="0" y="26562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8BC91E-73CA-C845-9444-7F29710D7687}">
      <dsp:nvSpPr>
        <dsp:cNvPr id="0" name=""/>
        <dsp:cNvSpPr/>
      </dsp:nvSpPr>
      <dsp:spPr>
        <a:xfrm>
          <a:off x="3163181" y="404468"/>
          <a:ext cx="91440" cy="3702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70261"/>
              </a:lnTo>
              <a:lnTo>
                <a:pt x="130236" y="3702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693B03-07C8-1942-9863-20F3849B9AAD}">
      <dsp:nvSpPr>
        <dsp:cNvPr id="0" name=""/>
        <dsp:cNvSpPr/>
      </dsp:nvSpPr>
      <dsp:spPr>
        <a:xfrm>
          <a:off x="2189233" y="975958"/>
          <a:ext cx="91440" cy="15132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13241"/>
              </a:lnTo>
              <a:lnTo>
                <a:pt x="130236" y="15132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594BC8-51B9-A04E-BF90-9CE1E8984BDB}">
      <dsp:nvSpPr>
        <dsp:cNvPr id="0" name=""/>
        <dsp:cNvSpPr/>
      </dsp:nvSpPr>
      <dsp:spPr>
        <a:xfrm>
          <a:off x="2104717" y="975958"/>
          <a:ext cx="91440" cy="1513241"/>
        </a:xfrm>
        <a:custGeom>
          <a:avLst/>
          <a:gdLst/>
          <a:ahLst/>
          <a:cxnLst/>
          <a:rect l="0" t="0" r="0" b="0"/>
          <a:pathLst>
            <a:path>
              <a:moveTo>
                <a:pt x="130236" y="0"/>
              </a:moveTo>
              <a:lnTo>
                <a:pt x="130236" y="1513241"/>
              </a:lnTo>
              <a:lnTo>
                <a:pt x="45720" y="15132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A81B96-3CF8-4B42-8B62-B7B84A21BA83}">
      <dsp:nvSpPr>
        <dsp:cNvPr id="0" name=""/>
        <dsp:cNvSpPr/>
      </dsp:nvSpPr>
      <dsp:spPr>
        <a:xfrm>
          <a:off x="2189233" y="975958"/>
          <a:ext cx="91440" cy="94175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1751"/>
              </a:lnTo>
              <a:lnTo>
                <a:pt x="130236" y="9417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9A29D4-B470-F34D-99A0-C8E892255EB0}">
      <dsp:nvSpPr>
        <dsp:cNvPr id="0" name=""/>
        <dsp:cNvSpPr/>
      </dsp:nvSpPr>
      <dsp:spPr>
        <a:xfrm>
          <a:off x="2104717" y="975958"/>
          <a:ext cx="91440" cy="941751"/>
        </a:xfrm>
        <a:custGeom>
          <a:avLst/>
          <a:gdLst/>
          <a:ahLst/>
          <a:cxnLst/>
          <a:rect l="0" t="0" r="0" b="0"/>
          <a:pathLst>
            <a:path>
              <a:moveTo>
                <a:pt x="130236" y="0"/>
              </a:moveTo>
              <a:lnTo>
                <a:pt x="130236" y="941751"/>
              </a:lnTo>
              <a:lnTo>
                <a:pt x="45720" y="94175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ACD147-6B69-B24E-ACB0-C51B0D5CF724}">
      <dsp:nvSpPr>
        <dsp:cNvPr id="0" name=""/>
        <dsp:cNvSpPr/>
      </dsp:nvSpPr>
      <dsp:spPr>
        <a:xfrm>
          <a:off x="2189233" y="975958"/>
          <a:ext cx="91440" cy="3702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70261"/>
              </a:lnTo>
              <a:lnTo>
                <a:pt x="130236" y="3702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EEF12A-2BD3-FB40-A33E-E62610A9C094}">
      <dsp:nvSpPr>
        <dsp:cNvPr id="0" name=""/>
        <dsp:cNvSpPr/>
      </dsp:nvSpPr>
      <dsp:spPr>
        <a:xfrm>
          <a:off x="2104717" y="975958"/>
          <a:ext cx="91440" cy="370261"/>
        </a:xfrm>
        <a:custGeom>
          <a:avLst/>
          <a:gdLst/>
          <a:ahLst/>
          <a:cxnLst/>
          <a:rect l="0" t="0" r="0" b="0"/>
          <a:pathLst>
            <a:path>
              <a:moveTo>
                <a:pt x="130236" y="0"/>
              </a:moveTo>
              <a:lnTo>
                <a:pt x="130236" y="370261"/>
              </a:lnTo>
              <a:lnTo>
                <a:pt x="45720" y="3702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6187D7-F012-0F42-844E-B5EED4B0B6A0}">
      <dsp:nvSpPr>
        <dsp:cNvPr id="0" name=""/>
        <dsp:cNvSpPr/>
      </dsp:nvSpPr>
      <dsp:spPr>
        <a:xfrm>
          <a:off x="2637411" y="404468"/>
          <a:ext cx="571490" cy="370261"/>
        </a:xfrm>
        <a:custGeom>
          <a:avLst/>
          <a:gdLst/>
          <a:ahLst/>
          <a:cxnLst/>
          <a:rect l="0" t="0" r="0" b="0"/>
          <a:pathLst>
            <a:path>
              <a:moveTo>
                <a:pt x="571490" y="0"/>
              </a:moveTo>
              <a:lnTo>
                <a:pt x="571490" y="370261"/>
              </a:lnTo>
              <a:lnTo>
                <a:pt x="0" y="3702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92D67C-66E8-9743-95EF-E7BCCDB385B4}">
      <dsp:nvSpPr>
        <dsp:cNvPr id="0" name=""/>
        <dsp:cNvSpPr/>
      </dsp:nvSpPr>
      <dsp:spPr>
        <a:xfrm>
          <a:off x="2582334" y="2010"/>
          <a:ext cx="1253132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800" kern="1200"/>
            <a:t>苏宁易购</a:t>
          </a:r>
        </a:p>
      </dsp:txBody>
      <dsp:txXfrm>
        <a:off x="2582334" y="2010"/>
        <a:ext cx="1253132" cy="402457"/>
      </dsp:txXfrm>
    </dsp:sp>
    <dsp:sp modelId="{0A745F7A-6E87-174E-83E9-D0355C4C68DE}">
      <dsp:nvSpPr>
        <dsp:cNvPr id="0" name=""/>
        <dsp:cNvSpPr/>
      </dsp:nvSpPr>
      <dsp:spPr>
        <a:xfrm>
          <a:off x="1832495" y="573500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>
              <a:ln>
                <a:noFill/>
              </a:ln>
            </a:rPr>
            <a:t>首页</a:t>
          </a:r>
        </a:p>
      </dsp:txBody>
      <dsp:txXfrm>
        <a:off x="1832495" y="573500"/>
        <a:ext cx="804915" cy="402457"/>
      </dsp:txXfrm>
    </dsp:sp>
    <dsp:sp modelId="{D8A23244-316C-8D4E-848C-DEF600E59E3E}">
      <dsp:nvSpPr>
        <dsp:cNvPr id="0" name=""/>
        <dsp:cNvSpPr/>
      </dsp:nvSpPr>
      <dsp:spPr>
        <a:xfrm>
          <a:off x="1345521" y="1144990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顶部广告条</a:t>
          </a:r>
        </a:p>
      </dsp:txBody>
      <dsp:txXfrm>
        <a:off x="1345521" y="1144990"/>
        <a:ext cx="804915" cy="402457"/>
      </dsp:txXfrm>
    </dsp:sp>
    <dsp:sp modelId="{BCA8B2A6-1F7B-F145-B633-D5B459B49A18}">
      <dsp:nvSpPr>
        <dsp:cNvPr id="0" name=""/>
        <dsp:cNvSpPr/>
      </dsp:nvSpPr>
      <dsp:spPr>
        <a:xfrm>
          <a:off x="2319469" y="1144990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导航栏</a:t>
          </a:r>
        </a:p>
      </dsp:txBody>
      <dsp:txXfrm>
        <a:off x="2319469" y="1144990"/>
        <a:ext cx="804915" cy="402457"/>
      </dsp:txXfrm>
    </dsp:sp>
    <dsp:sp modelId="{1634191C-8710-B84D-975B-5B135F85DFB5}">
      <dsp:nvSpPr>
        <dsp:cNvPr id="0" name=""/>
        <dsp:cNvSpPr/>
      </dsp:nvSpPr>
      <dsp:spPr>
        <a:xfrm>
          <a:off x="1345521" y="1716480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轮播图</a:t>
          </a:r>
        </a:p>
      </dsp:txBody>
      <dsp:txXfrm>
        <a:off x="1345521" y="1716480"/>
        <a:ext cx="804915" cy="402457"/>
      </dsp:txXfrm>
    </dsp:sp>
    <dsp:sp modelId="{ACC17869-4527-EE48-AE55-C6465874A2B0}">
      <dsp:nvSpPr>
        <dsp:cNvPr id="0" name=""/>
        <dsp:cNvSpPr/>
      </dsp:nvSpPr>
      <dsp:spPr>
        <a:xfrm>
          <a:off x="2319469" y="1716480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内容</a:t>
          </a:r>
        </a:p>
      </dsp:txBody>
      <dsp:txXfrm>
        <a:off x="2319469" y="1716480"/>
        <a:ext cx="804915" cy="402457"/>
      </dsp:txXfrm>
    </dsp:sp>
    <dsp:sp modelId="{864720C8-2A8B-6141-A5B7-286F21081772}">
      <dsp:nvSpPr>
        <dsp:cNvPr id="0" name=""/>
        <dsp:cNvSpPr/>
      </dsp:nvSpPr>
      <dsp:spPr>
        <a:xfrm>
          <a:off x="1345521" y="2287971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右侧浮动栏</a:t>
          </a:r>
        </a:p>
      </dsp:txBody>
      <dsp:txXfrm>
        <a:off x="1345521" y="2287971"/>
        <a:ext cx="804915" cy="402457"/>
      </dsp:txXfrm>
    </dsp:sp>
    <dsp:sp modelId="{2B911614-6273-6540-94EB-63646720FAC2}">
      <dsp:nvSpPr>
        <dsp:cNvPr id="0" name=""/>
        <dsp:cNvSpPr/>
      </dsp:nvSpPr>
      <dsp:spPr>
        <a:xfrm>
          <a:off x="2319469" y="2287971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底部版权声明</a:t>
          </a:r>
        </a:p>
      </dsp:txBody>
      <dsp:txXfrm>
        <a:off x="2319469" y="2287971"/>
        <a:ext cx="804915" cy="402457"/>
      </dsp:txXfrm>
    </dsp:sp>
    <dsp:sp modelId="{4CF54552-57B4-5549-8905-7B51E38EAE13}">
      <dsp:nvSpPr>
        <dsp:cNvPr id="0" name=""/>
        <dsp:cNvSpPr/>
      </dsp:nvSpPr>
      <dsp:spPr>
        <a:xfrm>
          <a:off x="3293417" y="573500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登录</a:t>
          </a:r>
        </a:p>
      </dsp:txBody>
      <dsp:txXfrm>
        <a:off x="3293417" y="573500"/>
        <a:ext cx="804915" cy="402457"/>
      </dsp:txXfrm>
    </dsp:sp>
    <dsp:sp modelId="{CE528267-C95F-6A43-BBB8-1AF4A8B66AD5}">
      <dsp:nvSpPr>
        <dsp:cNvPr id="0" name=""/>
        <dsp:cNvSpPr/>
      </dsp:nvSpPr>
      <dsp:spPr>
        <a:xfrm>
          <a:off x="1345521" y="2859461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注册</a:t>
          </a:r>
        </a:p>
      </dsp:txBody>
      <dsp:txXfrm>
        <a:off x="1345521" y="2859461"/>
        <a:ext cx="804915" cy="402457"/>
      </dsp:txXfrm>
    </dsp:sp>
    <dsp:sp modelId="{20208105-8D77-BE44-8A20-08FD583D1990}">
      <dsp:nvSpPr>
        <dsp:cNvPr id="0" name=""/>
        <dsp:cNvSpPr/>
      </dsp:nvSpPr>
      <dsp:spPr>
        <a:xfrm>
          <a:off x="3293417" y="2859461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订单</a:t>
          </a:r>
        </a:p>
      </dsp:txBody>
      <dsp:txXfrm>
        <a:off x="3293417" y="2859461"/>
        <a:ext cx="804915" cy="402457"/>
      </dsp:txXfrm>
    </dsp:sp>
    <dsp:sp modelId="{3ACB2685-017F-424C-94CB-8FEDB56786E5}">
      <dsp:nvSpPr>
        <dsp:cNvPr id="0" name=""/>
        <dsp:cNvSpPr/>
      </dsp:nvSpPr>
      <dsp:spPr>
        <a:xfrm>
          <a:off x="1345521" y="3430951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个人信息</a:t>
          </a:r>
        </a:p>
      </dsp:txBody>
      <dsp:txXfrm>
        <a:off x="1345521" y="3430951"/>
        <a:ext cx="804915" cy="402457"/>
      </dsp:txXfrm>
    </dsp:sp>
    <dsp:sp modelId="{9484097B-E604-9240-81C0-FA23335BABEC}">
      <dsp:nvSpPr>
        <dsp:cNvPr id="0" name=""/>
        <dsp:cNvSpPr/>
      </dsp:nvSpPr>
      <dsp:spPr>
        <a:xfrm>
          <a:off x="3293417" y="3430951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购物车</a:t>
          </a:r>
        </a:p>
      </dsp:txBody>
      <dsp:txXfrm>
        <a:off x="3293417" y="3430951"/>
        <a:ext cx="804915" cy="402457"/>
      </dsp:txXfrm>
    </dsp:sp>
    <dsp:sp modelId="{88A58972-0AF0-C649-8383-9DA74EBB61A2}">
      <dsp:nvSpPr>
        <dsp:cNvPr id="0" name=""/>
        <dsp:cNvSpPr/>
      </dsp:nvSpPr>
      <dsp:spPr>
        <a:xfrm>
          <a:off x="1832495" y="4002441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苏宁会员</a:t>
          </a:r>
        </a:p>
      </dsp:txBody>
      <dsp:txXfrm>
        <a:off x="1832495" y="4002441"/>
        <a:ext cx="804915" cy="402457"/>
      </dsp:txXfrm>
    </dsp:sp>
    <dsp:sp modelId="{E7A002F5-E0D5-0841-B721-8A447A72079B}">
      <dsp:nvSpPr>
        <dsp:cNvPr id="0" name=""/>
        <dsp:cNvSpPr/>
      </dsp:nvSpPr>
      <dsp:spPr>
        <a:xfrm>
          <a:off x="1345521" y="4573931"/>
          <a:ext cx="804915" cy="4024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会员签到</a:t>
          </a:r>
        </a:p>
      </dsp:txBody>
      <dsp:txXfrm>
        <a:off x="1345521" y="4573931"/>
        <a:ext cx="804915" cy="4024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63A639-DC94-BE4E-9AB7-32641D8E5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497</Words>
  <Characters>2838</Characters>
  <Application>Microsoft Office Word</Application>
  <DocSecurity>0</DocSecurity>
  <PresentationFormat/>
  <Lines>23</Lines>
  <Paragraphs>6</Paragraphs>
  <Slides>0</Slides>
  <Notes>0</Notes>
  <HiddenSlides>0</HiddenSlides>
  <MMClips>0</MMClips>
  <ScaleCrop>false</ScaleCrop>
  <Manager/>
  <Company>UESTC</Company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(仅供同学们参考)</dc:title>
  <dc:subject/>
  <dc:creator>zhaor</dc:creator>
  <cp:keywords/>
  <dc:description/>
  <cp:lastModifiedBy>Mze0932</cp:lastModifiedBy>
  <cp:revision>3</cp:revision>
  <dcterms:created xsi:type="dcterms:W3CDTF">2019-01-11T07:01:00Z</dcterms:created>
  <dcterms:modified xsi:type="dcterms:W3CDTF">2019-01-11T07:53:00Z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